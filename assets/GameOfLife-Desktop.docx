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6E16F" w14:textId="13E999C6" w:rsidR="00CD2213" w:rsidRDefault="009434EA" w:rsidP="002577CD">
      <w:pPr>
        <w:pStyle w:val="Title"/>
        <w:spacing w:after="120"/>
      </w:pPr>
      <w:r>
        <w:t>Phase #</w:t>
      </w:r>
      <w:r w:rsidR="00DE0B30">
        <w:t>2</w:t>
      </w:r>
    </w:p>
    <w:p w14:paraId="7B431DA9" w14:textId="69176ADB" w:rsidR="002577CD" w:rsidRDefault="009434EA" w:rsidP="002577CD">
      <w:pPr>
        <w:pStyle w:val="Subtitle"/>
        <w:jc w:val="center"/>
        <w:rPr>
          <w:rFonts w:ascii="Tw Cen MT" w:hAnsi="Tw Cen MT"/>
          <w:b/>
          <w:bCs/>
        </w:rPr>
      </w:pPr>
      <w:r>
        <w:rPr>
          <w:rFonts w:ascii="Tw Cen MT" w:hAnsi="Tw Cen MT"/>
          <w:b/>
          <w:bCs/>
        </w:rPr>
        <w:t xml:space="preserve">Building a </w:t>
      </w:r>
      <w:r w:rsidR="00BD5D85">
        <w:rPr>
          <w:rFonts w:ascii="Tw Cen MT" w:hAnsi="Tw Cen MT"/>
          <w:b/>
          <w:bCs/>
        </w:rPr>
        <w:t>Desktop</w:t>
      </w:r>
      <w:r>
        <w:rPr>
          <w:rFonts w:ascii="Tw Cen MT" w:hAnsi="Tw Cen MT"/>
          <w:b/>
          <w:bCs/>
        </w:rPr>
        <w:t xml:space="preserve"> Application</w:t>
      </w:r>
    </w:p>
    <w:p w14:paraId="7C964F9D" w14:textId="7529F05E" w:rsidR="00D11971" w:rsidRDefault="00D11971" w:rsidP="00D11971"/>
    <w:p w14:paraId="0A938CE6" w14:textId="2BC5302B" w:rsidR="006F48A2" w:rsidRDefault="006F48A2" w:rsidP="001F0E80">
      <w:pPr>
        <w:pStyle w:val="Heading1"/>
      </w:pPr>
      <w:r>
        <w:t>Step 1</w:t>
      </w:r>
      <w:r w:rsidR="00DA4628">
        <w:t xml:space="preserve"> </w:t>
      </w:r>
      <w:r w:rsidR="001F6B0A">
        <w:t>|</w:t>
      </w:r>
      <w:r w:rsidR="00DA4628">
        <w:t xml:space="preserve"> </w:t>
      </w:r>
      <w:r w:rsidR="00DE0B30">
        <w:t xml:space="preserve">Creating a Default </w:t>
      </w:r>
      <w:r w:rsidR="00CA55C8">
        <w:t>Desktop App</w:t>
      </w:r>
    </w:p>
    <w:p w14:paraId="1AAB6935" w14:textId="57E6630E" w:rsidR="00DE0B30" w:rsidRDefault="00DE0B30" w:rsidP="00D11971">
      <w:pPr>
        <w:rPr>
          <w:sz w:val="24"/>
          <w:szCs w:val="24"/>
        </w:rPr>
      </w:pPr>
      <w:r>
        <w:rPr>
          <w:sz w:val="24"/>
          <w:szCs w:val="24"/>
        </w:rPr>
        <w:t xml:space="preserve">In your first step you will be creating a new Visual Studio 2019 solution with a single </w:t>
      </w:r>
      <w:r w:rsidR="00642BFF">
        <w:rPr>
          <w:sz w:val="24"/>
          <w:szCs w:val="24"/>
        </w:rPr>
        <w:t>d</w:t>
      </w:r>
      <w:r>
        <w:rPr>
          <w:sz w:val="24"/>
          <w:szCs w:val="24"/>
        </w:rPr>
        <w:t>esktop project</w:t>
      </w:r>
      <w:r w:rsidR="00EB44DF">
        <w:rPr>
          <w:sz w:val="24"/>
          <w:szCs w:val="24"/>
        </w:rPr>
        <w:t xml:space="preserve"> in it.</w:t>
      </w:r>
      <w:r w:rsidR="009B18E0">
        <w:rPr>
          <w:sz w:val="24"/>
          <w:szCs w:val="24"/>
        </w:rPr>
        <w:t xml:space="preserve"> Make sure you follow along closely because these steps are important!</w:t>
      </w:r>
    </w:p>
    <w:p w14:paraId="2C8FF135" w14:textId="12D6A2AD" w:rsidR="009B18E0" w:rsidRDefault="009B18E0" w:rsidP="00D11971">
      <w:pPr>
        <w:rPr>
          <w:sz w:val="24"/>
          <w:szCs w:val="24"/>
        </w:rPr>
      </w:pPr>
      <w:r>
        <w:rPr>
          <w:sz w:val="24"/>
          <w:szCs w:val="24"/>
        </w:rPr>
        <w:t>F</w:t>
      </w:r>
      <w:r w:rsidR="001B462C">
        <w:rPr>
          <w:sz w:val="24"/>
          <w:szCs w:val="24"/>
        </w:rPr>
        <w:t>irst, you need to open Visual Studio 2019</w:t>
      </w:r>
      <w:r w:rsidR="00324B3E">
        <w:rPr>
          <w:sz w:val="24"/>
          <w:szCs w:val="24"/>
        </w:rPr>
        <w:t>, once opened you should see this:</w:t>
      </w:r>
    </w:p>
    <w:p w14:paraId="64590FE4" w14:textId="736A7218" w:rsidR="0041152C" w:rsidRDefault="009B18E0" w:rsidP="00D1197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6B8BF8" wp14:editId="14C20C9C">
            <wp:extent cx="5943600" cy="3933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C407" w14:textId="23527E01" w:rsidR="0041152C" w:rsidRDefault="001165B5" w:rsidP="00D11971">
      <w:pPr>
        <w:rPr>
          <w:sz w:val="24"/>
          <w:szCs w:val="24"/>
        </w:rPr>
      </w:pPr>
      <w:r>
        <w:rPr>
          <w:sz w:val="24"/>
          <w:szCs w:val="24"/>
        </w:rPr>
        <w:t xml:space="preserve">You will want to click on the </w:t>
      </w:r>
      <w:r>
        <w:rPr>
          <w:i/>
          <w:iCs/>
          <w:sz w:val="24"/>
          <w:szCs w:val="24"/>
        </w:rPr>
        <w:t>Create a new project</w:t>
      </w:r>
      <w:r>
        <w:rPr>
          <w:sz w:val="24"/>
          <w:szCs w:val="24"/>
        </w:rPr>
        <w:t xml:space="preserve"> button which is highlighted orange</w:t>
      </w:r>
      <w:r w:rsidR="00FB2AB8">
        <w:rPr>
          <w:sz w:val="24"/>
          <w:szCs w:val="24"/>
        </w:rPr>
        <w:t xml:space="preserve"> in the screenshot</w:t>
      </w:r>
      <w:r>
        <w:rPr>
          <w:sz w:val="24"/>
          <w:szCs w:val="24"/>
        </w:rPr>
        <w:t>.</w:t>
      </w:r>
      <w:r w:rsidR="00B05E0A">
        <w:rPr>
          <w:sz w:val="24"/>
          <w:szCs w:val="24"/>
        </w:rPr>
        <w:t xml:space="preserve"> Once you have done that you should</w:t>
      </w:r>
      <w:r w:rsidR="00CD6412">
        <w:rPr>
          <w:sz w:val="24"/>
          <w:szCs w:val="24"/>
        </w:rPr>
        <w:t xml:space="preserve"> then</w:t>
      </w:r>
      <w:r w:rsidR="00B05E0A">
        <w:rPr>
          <w:sz w:val="24"/>
          <w:szCs w:val="24"/>
        </w:rPr>
        <w:t xml:space="preserve"> see the following:</w:t>
      </w:r>
    </w:p>
    <w:p w14:paraId="6CBE12A0" w14:textId="1D3D643A" w:rsidR="00A25F19" w:rsidRDefault="00A25F19" w:rsidP="00D1197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1854E2F" wp14:editId="6F5B50F3">
            <wp:extent cx="5943600" cy="3943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367BA" w14:textId="5FFB73F3" w:rsidR="00B05E0A" w:rsidRDefault="00A25F19" w:rsidP="00D11971">
      <w:pPr>
        <w:rPr>
          <w:sz w:val="24"/>
          <w:szCs w:val="24"/>
        </w:rPr>
      </w:pPr>
      <w:r>
        <w:rPr>
          <w:sz w:val="24"/>
          <w:szCs w:val="24"/>
        </w:rPr>
        <w:t xml:space="preserve">Start off by making sure that you type </w:t>
      </w:r>
      <w:r>
        <w:rPr>
          <w:i/>
          <w:iCs/>
          <w:sz w:val="24"/>
          <w:szCs w:val="24"/>
        </w:rPr>
        <w:t>WPF</w:t>
      </w:r>
      <w:r>
        <w:rPr>
          <w:sz w:val="24"/>
          <w:szCs w:val="24"/>
        </w:rPr>
        <w:t xml:space="preserve"> into that top search bar and that all three of those boxes in the image match yours.</w:t>
      </w:r>
      <w:r w:rsidR="00B529E9">
        <w:rPr>
          <w:sz w:val="24"/>
          <w:szCs w:val="24"/>
        </w:rPr>
        <w:t xml:space="preserve"> Your boxes will probably be different so click on the dropdown to </w:t>
      </w:r>
      <w:r w:rsidR="00CB38C8">
        <w:rPr>
          <w:sz w:val="24"/>
          <w:szCs w:val="24"/>
        </w:rPr>
        <w:t>select</w:t>
      </w:r>
      <w:r w:rsidR="00B529E9">
        <w:rPr>
          <w:sz w:val="24"/>
          <w:szCs w:val="24"/>
        </w:rPr>
        <w:t xml:space="preserve"> the correct one to match the above image.</w:t>
      </w:r>
      <w:r w:rsidR="00CB38C8">
        <w:rPr>
          <w:sz w:val="24"/>
          <w:szCs w:val="24"/>
        </w:rPr>
        <w:t xml:space="preserve"> Once you have copied the setup above, you should see the box that </w:t>
      </w:r>
      <w:r w:rsidR="005B67B9">
        <w:rPr>
          <w:sz w:val="24"/>
          <w:szCs w:val="24"/>
        </w:rPr>
        <w:t xml:space="preserve">matches the </w:t>
      </w:r>
      <w:r w:rsidR="005B67B9">
        <w:rPr>
          <w:i/>
          <w:iCs/>
          <w:sz w:val="24"/>
          <w:szCs w:val="24"/>
        </w:rPr>
        <w:t>WPF Application</w:t>
      </w:r>
      <w:r w:rsidR="005B67B9">
        <w:rPr>
          <w:sz w:val="24"/>
          <w:szCs w:val="24"/>
        </w:rPr>
        <w:t xml:space="preserve"> button.</w:t>
      </w:r>
      <w:r w:rsidR="00C75DAC">
        <w:rPr>
          <w:sz w:val="24"/>
          <w:szCs w:val="24"/>
        </w:rPr>
        <w:t xml:space="preserve"> Once you</w:t>
      </w:r>
      <w:r w:rsidR="004F2649">
        <w:rPr>
          <w:sz w:val="24"/>
          <w:szCs w:val="24"/>
        </w:rPr>
        <w:t xml:space="preserve"> select</w:t>
      </w:r>
      <w:r w:rsidR="00C75DAC">
        <w:rPr>
          <w:sz w:val="24"/>
          <w:szCs w:val="24"/>
        </w:rPr>
        <w:t xml:space="preserve"> the </w:t>
      </w:r>
      <w:r w:rsidR="00C75DAC">
        <w:rPr>
          <w:i/>
          <w:iCs/>
          <w:sz w:val="24"/>
          <w:szCs w:val="24"/>
        </w:rPr>
        <w:t>WPF Application</w:t>
      </w:r>
      <w:r w:rsidR="00C75DAC">
        <w:rPr>
          <w:sz w:val="24"/>
          <w:szCs w:val="24"/>
        </w:rPr>
        <w:t xml:space="preserve"> highlight, go down to the </w:t>
      </w:r>
      <w:r w:rsidR="00C75DAC">
        <w:rPr>
          <w:i/>
          <w:iCs/>
          <w:sz w:val="24"/>
          <w:szCs w:val="24"/>
        </w:rPr>
        <w:t>Next</w:t>
      </w:r>
      <w:r w:rsidR="00C75DAC">
        <w:rPr>
          <w:sz w:val="24"/>
          <w:szCs w:val="24"/>
        </w:rPr>
        <w:t xml:space="preserve"> </w:t>
      </w:r>
      <w:r w:rsidR="004F2649">
        <w:rPr>
          <w:sz w:val="24"/>
          <w:szCs w:val="24"/>
        </w:rPr>
        <w:t xml:space="preserve">button </w:t>
      </w:r>
      <w:r w:rsidR="00C75DAC">
        <w:rPr>
          <w:sz w:val="24"/>
          <w:szCs w:val="24"/>
        </w:rPr>
        <w:t>in the bottom right and click that to proceed.</w:t>
      </w:r>
      <w:r w:rsidR="006C5061">
        <w:rPr>
          <w:sz w:val="24"/>
          <w:szCs w:val="24"/>
        </w:rPr>
        <w:t xml:space="preserve"> </w:t>
      </w:r>
      <w:r w:rsidR="006C5061">
        <w:rPr>
          <w:sz w:val="24"/>
          <w:szCs w:val="24"/>
        </w:rPr>
        <w:lastRenderedPageBreak/>
        <w:t>You should then be presented with the configuration page:</w:t>
      </w:r>
      <w:r w:rsidR="006C5061">
        <w:rPr>
          <w:noProof/>
          <w:sz w:val="24"/>
          <w:szCs w:val="24"/>
        </w:rPr>
        <w:drawing>
          <wp:inline distT="0" distB="0" distL="0" distR="0" wp14:anchorId="32F1CB83" wp14:editId="3D979EB2">
            <wp:extent cx="5934075" cy="3924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91F42" w14:textId="3939A250" w:rsidR="0096104B" w:rsidRDefault="00BA5774" w:rsidP="00D11971">
      <w:pPr>
        <w:rPr>
          <w:sz w:val="24"/>
          <w:szCs w:val="24"/>
        </w:rPr>
      </w:pPr>
      <w:r>
        <w:rPr>
          <w:sz w:val="24"/>
          <w:szCs w:val="24"/>
        </w:rPr>
        <w:t xml:space="preserve">It is recommended that the </w:t>
      </w:r>
      <w:r w:rsidR="004F2649">
        <w:rPr>
          <w:sz w:val="24"/>
          <w:szCs w:val="24"/>
        </w:rPr>
        <w:t>l</w:t>
      </w:r>
      <w:r>
        <w:rPr>
          <w:sz w:val="24"/>
          <w:szCs w:val="24"/>
        </w:rPr>
        <w:t xml:space="preserve">ocation you use for your </w:t>
      </w:r>
      <w:r w:rsidR="004F2649">
        <w:rPr>
          <w:sz w:val="24"/>
          <w:szCs w:val="24"/>
        </w:rPr>
        <w:t xml:space="preserve">solution </w:t>
      </w:r>
      <w:r>
        <w:rPr>
          <w:sz w:val="24"/>
          <w:szCs w:val="24"/>
        </w:rPr>
        <w:t>be your desktop</w:t>
      </w:r>
      <w:r w:rsidR="004F2649">
        <w:rPr>
          <w:sz w:val="24"/>
          <w:szCs w:val="24"/>
        </w:rPr>
        <w:t xml:space="preserve"> </w:t>
      </w:r>
      <w:r w:rsidR="004F2649" w:rsidRPr="004F2649">
        <w:rPr>
          <w:i/>
          <w:iCs/>
          <w:sz w:val="24"/>
          <w:szCs w:val="24"/>
        </w:rPr>
        <w:t>(for the sake of this session)</w:t>
      </w:r>
      <w:r w:rsidR="004F2649">
        <w:rPr>
          <w:sz w:val="24"/>
          <w:szCs w:val="24"/>
        </w:rPr>
        <w:t>.</w:t>
      </w:r>
      <w:r w:rsidR="00C86F29">
        <w:rPr>
          <w:sz w:val="24"/>
          <w:szCs w:val="24"/>
        </w:rPr>
        <w:t xml:space="preserve"> </w:t>
      </w:r>
      <w:r w:rsidR="003B4B00">
        <w:rPr>
          <w:sz w:val="24"/>
          <w:szCs w:val="24"/>
        </w:rPr>
        <w:t>In later steps you will need to find your project files and drag</w:t>
      </w:r>
      <w:r w:rsidR="00906799">
        <w:rPr>
          <w:sz w:val="24"/>
          <w:szCs w:val="24"/>
        </w:rPr>
        <w:t xml:space="preserve"> n’ </w:t>
      </w:r>
      <w:r w:rsidR="003B4B00">
        <w:rPr>
          <w:sz w:val="24"/>
          <w:szCs w:val="24"/>
        </w:rPr>
        <w:t>drop some other files in, therefore create it somewhere easily accessible.</w:t>
      </w:r>
      <w:r w:rsidR="00906799">
        <w:rPr>
          <w:sz w:val="24"/>
          <w:szCs w:val="24"/>
        </w:rPr>
        <w:t xml:space="preserve"> Lastly</w:t>
      </w:r>
      <w:r w:rsidR="00785521">
        <w:rPr>
          <w:sz w:val="24"/>
          <w:szCs w:val="24"/>
        </w:rPr>
        <w:t>, make</w:t>
      </w:r>
      <w:r w:rsidR="00363026">
        <w:rPr>
          <w:sz w:val="24"/>
          <w:szCs w:val="24"/>
        </w:rPr>
        <w:t xml:space="preserve"> sure you change the appropriate </w:t>
      </w:r>
      <w:r w:rsidR="002D0E75">
        <w:rPr>
          <w:sz w:val="24"/>
          <w:szCs w:val="24"/>
        </w:rPr>
        <w:t>settings</w:t>
      </w:r>
      <w:r w:rsidR="00363026">
        <w:rPr>
          <w:sz w:val="24"/>
          <w:szCs w:val="24"/>
        </w:rPr>
        <w:t xml:space="preserve"> so that your window matches the image above.</w:t>
      </w:r>
      <w:r w:rsidR="00A038E1">
        <w:rPr>
          <w:sz w:val="24"/>
          <w:szCs w:val="24"/>
        </w:rPr>
        <w:t xml:space="preserve"> Once </w:t>
      </w:r>
      <w:r w:rsidR="001B23F3">
        <w:rPr>
          <w:sz w:val="24"/>
          <w:szCs w:val="24"/>
        </w:rPr>
        <w:t xml:space="preserve">they match, </w:t>
      </w:r>
      <w:r w:rsidR="00A038E1">
        <w:rPr>
          <w:sz w:val="24"/>
          <w:szCs w:val="24"/>
        </w:rPr>
        <w:t>click th</w:t>
      </w:r>
      <w:r w:rsidR="00BA026E">
        <w:rPr>
          <w:sz w:val="24"/>
          <w:szCs w:val="24"/>
        </w:rPr>
        <w:t xml:space="preserve">e </w:t>
      </w:r>
      <w:r w:rsidR="00A038E1">
        <w:rPr>
          <w:i/>
          <w:iCs/>
          <w:sz w:val="24"/>
          <w:szCs w:val="24"/>
        </w:rPr>
        <w:t xml:space="preserve">Next </w:t>
      </w:r>
      <w:r w:rsidR="00A038E1">
        <w:rPr>
          <w:sz w:val="24"/>
          <w:szCs w:val="24"/>
        </w:rPr>
        <w:t>button</w:t>
      </w:r>
      <w:r w:rsidR="001B23F3">
        <w:rPr>
          <w:sz w:val="24"/>
          <w:szCs w:val="24"/>
        </w:rPr>
        <w:t xml:space="preserve"> to be presented</w:t>
      </w:r>
      <w:r w:rsidR="00906799">
        <w:rPr>
          <w:sz w:val="24"/>
          <w:szCs w:val="24"/>
        </w:rPr>
        <w:t xml:space="preserve"> the following</w:t>
      </w:r>
      <w:r w:rsidR="001B23F3">
        <w:rPr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2"/>
        <w:gridCol w:w="8003"/>
      </w:tblGrid>
      <w:tr w:rsidR="0096104B" w14:paraId="25BC2A4A" w14:textId="77777777" w:rsidTr="00411EFF">
        <w:trPr>
          <w:trHeight w:val="455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000000" w:themeFill="text1"/>
            <w:vAlign w:val="center"/>
            <w:hideMark/>
          </w:tcPr>
          <w:p w14:paraId="20BE75D2" w14:textId="673E57AA" w:rsidR="0096104B" w:rsidRDefault="0096104B" w:rsidP="00411EFF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  <w:color w:val="F79646" w:themeColor="accent6"/>
                <w:sz w:val="32"/>
                <w:szCs w:val="32"/>
              </w:rPr>
              <w:t>Warning</w:t>
            </w:r>
          </w:p>
        </w:tc>
        <w:tc>
          <w:tcPr>
            <w:tcW w:w="86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BAAE43" w14:textId="157A240B" w:rsidR="0096104B" w:rsidRPr="00DC4424" w:rsidRDefault="0096104B" w:rsidP="00411EFF">
            <w:pPr>
              <w:pStyle w:val="NoSpacing"/>
            </w:pPr>
            <w:r>
              <w:t>If you are un-able to create the solution on your desktop, simply create a new folder on your desktop and tell Visual Studio 2019 to create it inside there instead.</w:t>
            </w:r>
            <w:r w:rsidR="005B3CD9">
              <w:t xml:space="preserve"> Name of the folder like </w:t>
            </w:r>
            <w:r w:rsidR="005B3CD9" w:rsidRPr="005B3CD9">
              <w:rPr>
                <w:i/>
                <w:iCs/>
              </w:rPr>
              <w:t>svp_</w:t>
            </w:r>
            <w:r w:rsidR="005B3CD9">
              <w:rPr>
                <w:i/>
                <w:iCs/>
              </w:rPr>
              <w:t>ics_the_best</w:t>
            </w:r>
            <w:r w:rsidR="005B3CD9" w:rsidRPr="005B3CD9">
              <w:rPr>
                <w:i/>
                <w:iCs/>
              </w:rPr>
              <w:t xml:space="preserve"> </w:t>
            </w:r>
            <w:r w:rsidR="005B3CD9">
              <w:t>or something similar.</w:t>
            </w:r>
          </w:p>
        </w:tc>
      </w:tr>
    </w:tbl>
    <w:p w14:paraId="31226ED9" w14:textId="77777777" w:rsidR="0096104B" w:rsidRDefault="0096104B" w:rsidP="00D11971">
      <w:pPr>
        <w:rPr>
          <w:sz w:val="24"/>
          <w:szCs w:val="24"/>
        </w:rPr>
      </w:pPr>
    </w:p>
    <w:p w14:paraId="73EB607C" w14:textId="1C5983CF" w:rsidR="00363026" w:rsidRDefault="00CA58F3" w:rsidP="00D1197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BBC193" wp14:editId="613988E0">
            <wp:extent cx="5674821" cy="3752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494" cy="375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F41D" w14:textId="3ED826FF" w:rsidR="00CA58F3" w:rsidRPr="008733A9" w:rsidRDefault="00CA58F3" w:rsidP="00D11971">
      <w:pPr>
        <w:rPr>
          <w:sz w:val="24"/>
          <w:szCs w:val="24"/>
        </w:rPr>
      </w:pPr>
      <w:r>
        <w:rPr>
          <w:sz w:val="24"/>
          <w:szCs w:val="24"/>
        </w:rPr>
        <w:t xml:space="preserve">This is the last step for creating the </w:t>
      </w:r>
      <w:r w:rsidR="00BA026E">
        <w:rPr>
          <w:sz w:val="24"/>
          <w:szCs w:val="24"/>
        </w:rPr>
        <w:t>solution</w:t>
      </w:r>
      <w:r>
        <w:rPr>
          <w:sz w:val="24"/>
          <w:szCs w:val="24"/>
        </w:rPr>
        <w:t xml:space="preserve">. </w:t>
      </w:r>
      <w:r w:rsidR="008733A9">
        <w:rPr>
          <w:sz w:val="24"/>
          <w:szCs w:val="24"/>
        </w:rPr>
        <w:t>Make sure you select</w:t>
      </w:r>
      <w:r w:rsidR="005522D7">
        <w:rPr>
          <w:sz w:val="24"/>
          <w:szCs w:val="24"/>
        </w:rPr>
        <w:t xml:space="preserve"> </w:t>
      </w:r>
      <w:r w:rsidR="008733A9">
        <w:rPr>
          <w:i/>
          <w:iCs/>
          <w:sz w:val="24"/>
          <w:szCs w:val="24"/>
        </w:rPr>
        <w:t>.NET Core 3.1 (Long-term support)</w:t>
      </w:r>
      <w:r w:rsidR="005522D7">
        <w:rPr>
          <w:sz w:val="24"/>
          <w:szCs w:val="24"/>
        </w:rPr>
        <w:t xml:space="preserve"> for the target framework</w:t>
      </w:r>
      <w:r w:rsidR="008733A9">
        <w:rPr>
          <w:sz w:val="24"/>
          <w:szCs w:val="24"/>
        </w:rPr>
        <w:t xml:space="preserve">; once done, click on the </w:t>
      </w:r>
      <w:r w:rsidR="008733A9">
        <w:rPr>
          <w:i/>
          <w:iCs/>
          <w:sz w:val="24"/>
          <w:szCs w:val="24"/>
        </w:rPr>
        <w:t>Create</w:t>
      </w:r>
      <w:r w:rsidR="008733A9">
        <w:rPr>
          <w:sz w:val="24"/>
          <w:szCs w:val="24"/>
        </w:rPr>
        <w:t xml:space="preserve"> button.</w:t>
      </w:r>
      <w:r w:rsidR="00855E35">
        <w:rPr>
          <w:sz w:val="24"/>
          <w:szCs w:val="24"/>
        </w:rPr>
        <w:t xml:space="preserve"> Now you are ready to continue to </w:t>
      </w:r>
      <w:r w:rsidR="00855E35" w:rsidRPr="00855E35">
        <w:rPr>
          <w:i/>
          <w:iCs/>
          <w:sz w:val="24"/>
          <w:szCs w:val="24"/>
        </w:rPr>
        <w:t>Step 2</w:t>
      </w:r>
      <w:r w:rsidR="00855E35">
        <w:rPr>
          <w:sz w:val="24"/>
          <w:szCs w:val="24"/>
        </w:rPr>
        <w:t>!</w:t>
      </w:r>
    </w:p>
    <w:p w14:paraId="194A7D91" w14:textId="742F5916" w:rsidR="006F48A2" w:rsidRDefault="006F48A2" w:rsidP="007448D3">
      <w:pPr>
        <w:pStyle w:val="Heading1"/>
      </w:pPr>
      <w:r>
        <w:t>Step 2</w:t>
      </w:r>
      <w:r w:rsidR="00DA4628">
        <w:t xml:space="preserve"> </w:t>
      </w:r>
      <w:r w:rsidR="001F6B0A">
        <w:t>|</w:t>
      </w:r>
      <w:r w:rsidR="00DA4628">
        <w:t xml:space="preserve"> </w:t>
      </w:r>
      <w:r w:rsidR="00DE0B30">
        <w:t xml:space="preserve">Modifying the Default </w:t>
      </w:r>
      <w:r w:rsidR="00D24561">
        <w:t>Project</w:t>
      </w:r>
    </w:p>
    <w:p w14:paraId="4083DAE5" w14:textId="6DB86BFD" w:rsidR="006F48A2" w:rsidRDefault="00872D86" w:rsidP="00D11971">
      <w:pPr>
        <w:rPr>
          <w:sz w:val="24"/>
          <w:szCs w:val="24"/>
        </w:rPr>
      </w:pPr>
      <w:r>
        <w:rPr>
          <w:sz w:val="24"/>
          <w:szCs w:val="24"/>
        </w:rPr>
        <w:t>In this step you will configure your existing project</w:t>
      </w:r>
      <w:r w:rsidR="001B1EC4">
        <w:rPr>
          <w:sz w:val="24"/>
          <w:szCs w:val="24"/>
        </w:rPr>
        <w:t>.</w:t>
      </w:r>
    </w:p>
    <w:p w14:paraId="3D1EBB2E" w14:textId="18579279" w:rsidR="00742F5E" w:rsidRDefault="00742F5E" w:rsidP="00D24561">
      <w:pPr>
        <w:pStyle w:val="ListParagraph"/>
        <w:numPr>
          <w:ilvl w:val="1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Download two libraries from Github and add them your project (2.1)</w:t>
      </w:r>
    </w:p>
    <w:p w14:paraId="7A832359" w14:textId="75259F81" w:rsidR="00D24561" w:rsidRDefault="00D24561" w:rsidP="00D24561">
      <w:pPr>
        <w:pStyle w:val="ListParagraph"/>
        <w:numPr>
          <w:ilvl w:val="1"/>
          <w:numId w:val="30"/>
        </w:numPr>
        <w:rPr>
          <w:sz w:val="24"/>
          <w:szCs w:val="24"/>
        </w:rPr>
      </w:pPr>
      <w:r w:rsidRPr="00D24561">
        <w:rPr>
          <w:sz w:val="24"/>
          <w:szCs w:val="24"/>
        </w:rPr>
        <w:t xml:space="preserve">Remove the default </w:t>
      </w:r>
      <w:r w:rsidRPr="00D24561">
        <w:rPr>
          <w:i/>
          <w:iCs/>
          <w:sz w:val="24"/>
          <w:szCs w:val="24"/>
        </w:rPr>
        <w:t>MainWindow</w:t>
      </w:r>
      <w:r w:rsidR="00533843">
        <w:rPr>
          <w:sz w:val="24"/>
          <w:szCs w:val="24"/>
        </w:rPr>
        <w:t xml:space="preserve"> (2.</w:t>
      </w:r>
      <w:r w:rsidR="00742F5E">
        <w:rPr>
          <w:sz w:val="24"/>
          <w:szCs w:val="24"/>
        </w:rPr>
        <w:t>2</w:t>
      </w:r>
      <w:r w:rsidR="00533843">
        <w:rPr>
          <w:sz w:val="24"/>
          <w:szCs w:val="24"/>
        </w:rPr>
        <w:t>)</w:t>
      </w:r>
    </w:p>
    <w:p w14:paraId="42D06D4C" w14:textId="5D64C541" w:rsidR="00D24561" w:rsidRDefault="00D24561" w:rsidP="00D24561">
      <w:pPr>
        <w:pStyle w:val="ListParagraph"/>
        <w:numPr>
          <w:ilvl w:val="1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Create a new </w:t>
      </w:r>
      <w:r w:rsidRPr="00D24561">
        <w:rPr>
          <w:i/>
          <w:iCs/>
          <w:sz w:val="24"/>
          <w:szCs w:val="24"/>
        </w:rPr>
        <w:t>MyMainW</w:t>
      </w:r>
      <w:r>
        <w:rPr>
          <w:i/>
          <w:iCs/>
          <w:sz w:val="24"/>
          <w:szCs w:val="24"/>
        </w:rPr>
        <w:t>in</w:t>
      </w:r>
      <w:r w:rsidRPr="00D24561">
        <w:rPr>
          <w:i/>
          <w:iCs/>
          <w:sz w:val="24"/>
          <w:szCs w:val="24"/>
        </w:rPr>
        <w:t>dow</w:t>
      </w:r>
      <w:r w:rsidR="00533843">
        <w:rPr>
          <w:sz w:val="24"/>
          <w:szCs w:val="24"/>
        </w:rPr>
        <w:t xml:space="preserve"> (2.</w:t>
      </w:r>
      <w:r w:rsidR="00742F5E">
        <w:rPr>
          <w:sz w:val="24"/>
          <w:szCs w:val="24"/>
        </w:rPr>
        <w:t>3</w:t>
      </w:r>
      <w:r w:rsidR="00533843">
        <w:rPr>
          <w:sz w:val="24"/>
          <w:szCs w:val="24"/>
        </w:rPr>
        <w:t>)</w:t>
      </w:r>
    </w:p>
    <w:p w14:paraId="6C43030F" w14:textId="68BF1473" w:rsidR="00D24561" w:rsidRDefault="00A64913" w:rsidP="00D24561">
      <w:pPr>
        <w:pStyle w:val="ListParagraph"/>
        <w:numPr>
          <w:ilvl w:val="1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Set</w:t>
      </w:r>
      <w:r w:rsidR="00D24561">
        <w:rPr>
          <w:sz w:val="24"/>
          <w:szCs w:val="24"/>
        </w:rPr>
        <w:t xml:space="preserve"> </w:t>
      </w:r>
      <w:r w:rsidR="00D24561" w:rsidRPr="00D24561">
        <w:rPr>
          <w:i/>
          <w:iCs/>
          <w:sz w:val="24"/>
          <w:szCs w:val="24"/>
        </w:rPr>
        <w:t>MyMainWindow</w:t>
      </w:r>
      <w:r w:rsidR="00D24561">
        <w:rPr>
          <w:sz w:val="24"/>
          <w:szCs w:val="24"/>
        </w:rPr>
        <w:t xml:space="preserve"> </w:t>
      </w:r>
      <w:r>
        <w:rPr>
          <w:sz w:val="24"/>
          <w:szCs w:val="24"/>
        </w:rPr>
        <w:t>as the</w:t>
      </w:r>
      <w:r w:rsidR="00FA5EA0">
        <w:rPr>
          <w:sz w:val="24"/>
          <w:szCs w:val="24"/>
        </w:rPr>
        <w:t xml:space="preserve"> app’s</w:t>
      </w:r>
      <w:r>
        <w:rPr>
          <w:sz w:val="24"/>
          <w:szCs w:val="24"/>
        </w:rPr>
        <w:t xml:space="preserve"> main window</w:t>
      </w:r>
      <w:r w:rsidR="00533843">
        <w:rPr>
          <w:sz w:val="24"/>
          <w:szCs w:val="24"/>
        </w:rPr>
        <w:t xml:space="preserve"> (2.</w:t>
      </w:r>
      <w:r w:rsidR="00742F5E">
        <w:rPr>
          <w:sz w:val="24"/>
          <w:szCs w:val="24"/>
        </w:rPr>
        <w:t>4</w:t>
      </w:r>
      <w:r w:rsidR="00533843">
        <w:rPr>
          <w:sz w:val="24"/>
          <w:szCs w:val="24"/>
        </w:rPr>
        <w:t>)</w:t>
      </w:r>
    </w:p>
    <w:p w14:paraId="4DB3E074" w14:textId="48CE49BC" w:rsidR="00533843" w:rsidRDefault="00A64913" w:rsidP="00D24561">
      <w:pPr>
        <w:pStyle w:val="ListParagraph"/>
        <w:numPr>
          <w:ilvl w:val="1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 xml:space="preserve">Remove old </w:t>
      </w:r>
      <w:r w:rsidRPr="00A64913">
        <w:rPr>
          <w:i/>
          <w:iCs/>
          <w:sz w:val="24"/>
          <w:szCs w:val="24"/>
        </w:rPr>
        <w:t>MainWindow</w:t>
      </w:r>
      <w:r>
        <w:rPr>
          <w:sz w:val="24"/>
          <w:szCs w:val="24"/>
        </w:rPr>
        <w:t xml:space="preserve"> from startup </w:t>
      </w:r>
      <w:r w:rsidR="00533843">
        <w:rPr>
          <w:sz w:val="24"/>
          <w:szCs w:val="24"/>
        </w:rPr>
        <w:t>(2.</w:t>
      </w:r>
      <w:r w:rsidR="00742F5E">
        <w:rPr>
          <w:sz w:val="24"/>
          <w:szCs w:val="24"/>
        </w:rPr>
        <w:t>5</w:t>
      </w:r>
      <w:r w:rsidR="00533843">
        <w:rPr>
          <w:sz w:val="24"/>
          <w:szCs w:val="24"/>
        </w:rPr>
        <w:t>)</w:t>
      </w:r>
    </w:p>
    <w:p w14:paraId="2CEF87D7" w14:textId="7EC7830D" w:rsidR="0079515F" w:rsidRDefault="0079515F" w:rsidP="00072F25">
      <w:pPr>
        <w:pStyle w:val="Heading3"/>
      </w:pPr>
      <w:r>
        <w:t>2.1 | Download and Reference Two Libraries</w:t>
      </w:r>
    </w:p>
    <w:p w14:paraId="46FB8820" w14:textId="336DAAA9" w:rsidR="00072F25" w:rsidRPr="00A04213" w:rsidRDefault="00072F25" w:rsidP="00072F25">
      <w:r>
        <w:t>In this step you will be downloading two libraries of code from Github. These two libraries were created to assist you in your app’s creation.</w:t>
      </w:r>
      <w:r w:rsidR="00A04213">
        <w:t xml:space="preserve"> You can get the libraries from this link: </w:t>
      </w:r>
      <w:hyperlink r:id="rId15" w:history="1">
        <w:r w:rsidR="00A04213" w:rsidRPr="005528E8">
          <w:rPr>
            <w:rStyle w:val="Hyperlink"/>
          </w:rPr>
          <w:t>https://github.com/MAD-NTID/SVP2021-GameOfLife-Phase2-Starter</w:t>
        </w:r>
      </w:hyperlink>
      <w:r w:rsidR="00A04213">
        <w:t xml:space="preserve">. If you go there you should see two libraries; </w:t>
      </w:r>
      <w:r w:rsidR="00A04213" w:rsidRPr="00A04213">
        <w:rPr>
          <w:i/>
          <w:iCs/>
        </w:rPr>
        <w:t>GameOfLife.dll</w:t>
      </w:r>
      <w:r w:rsidR="00A04213">
        <w:t xml:space="preserve"> and </w:t>
      </w:r>
      <w:r w:rsidR="00A04213" w:rsidRPr="00A04213">
        <w:rPr>
          <w:i/>
          <w:iCs/>
        </w:rPr>
        <w:t>GameOfLifeDesktop.UILibrary</w:t>
      </w:r>
      <w:r w:rsidR="00A04213">
        <w:rPr>
          <w:i/>
          <w:iCs/>
        </w:rPr>
        <w:t>.dll</w:t>
      </w:r>
      <w:r w:rsidR="00A04213">
        <w:t>.</w:t>
      </w:r>
    </w:p>
    <w:p w14:paraId="569997C9" w14:textId="13B7DFF0" w:rsidR="00A04213" w:rsidRDefault="00A04213" w:rsidP="00072F25">
      <w:r>
        <w:rPr>
          <w:noProof/>
        </w:rPr>
        <w:lastRenderedPageBreak/>
        <w:drawing>
          <wp:inline distT="0" distB="0" distL="0" distR="0" wp14:anchorId="271C4CB3" wp14:editId="7E477F64">
            <wp:extent cx="5943600" cy="29362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8635"/>
      </w:tblGrid>
      <w:tr w:rsidR="00FC53FB" w:rsidRPr="00E34B0D" w14:paraId="284AA228" w14:textId="77777777" w:rsidTr="00411EFF">
        <w:trPr>
          <w:trHeight w:val="455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000000" w:themeFill="text1"/>
            <w:vAlign w:val="center"/>
            <w:hideMark/>
          </w:tcPr>
          <w:p w14:paraId="3FE9176B" w14:textId="77777777" w:rsidR="00FC53FB" w:rsidRDefault="00FC53FB" w:rsidP="00411EFF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  <w:color w:val="F79646" w:themeColor="accent6"/>
                <w:sz w:val="32"/>
                <w:szCs w:val="32"/>
              </w:rPr>
              <w:t>Tip</w:t>
            </w:r>
          </w:p>
        </w:tc>
        <w:tc>
          <w:tcPr>
            <w:tcW w:w="86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342A60" w14:textId="77777777" w:rsidR="00FC53FB" w:rsidRPr="00E34B0D" w:rsidRDefault="00FC53FB" w:rsidP="00411EFF">
            <w:pPr>
              <w:pStyle w:val="NoSpacing"/>
            </w:pPr>
            <w:r>
              <w:t xml:space="preserve">If you click the green </w:t>
            </w:r>
            <w:r>
              <w:rPr>
                <w:i/>
                <w:iCs/>
              </w:rPr>
              <w:t>Code</w:t>
            </w:r>
            <w:r>
              <w:t xml:space="preserve"> button you can download via a .zip and then unzip where you need once downloaded. This might be easier for some of you so feel free to do it that way.</w:t>
            </w:r>
          </w:p>
        </w:tc>
      </w:tr>
    </w:tbl>
    <w:p w14:paraId="38F28F74" w14:textId="6E62107F" w:rsidR="00E34B0D" w:rsidRDefault="00FC53FB" w:rsidP="00072F25">
      <w:r>
        <w:br/>
      </w:r>
      <w:r w:rsidR="00EF6D6C">
        <w:t>Once you have completed the download</w:t>
      </w:r>
      <w:r w:rsidR="00BA24B0">
        <w:t>,</w:t>
      </w:r>
      <w:r w:rsidR="00EF6D6C">
        <w:t xml:space="preserve"> open </w:t>
      </w:r>
      <w:r w:rsidR="00EF6D6C">
        <w:rPr>
          <w:i/>
          <w:iCs/>
        </w:rPr>
        <w:t>File Explorer</w:t>
      </w:r>
      <w:r w:rsidR="00EF6D6C">
        <w:t xml:space="preserve"> so that you see the two </w:t>
      </w:r>
      <w:r w:rsidR="00EF6D6C">
        <w:rPr>
          <w:i/>
          <w:iCs/>
        </w:rPr>
        <w:t>.dll</w:t>
      </w:r>
      <w:r w:rsidR="00EF6D6C">
        <w:t xml:space="preserve"> files.</w:t>
      </w:r>
      <w:r w:rsidR="00BA5774">
        <w:t xml:space="preserve"> After that open another </w:t>
      </w:r>
      <w:r w:rsidR="00BA5774">
        <w:rPr>
          <w:i/>
          <w:iCs/>
        </w:rPr>
        <w:t>File Explorer</w:t>
      </w:r>
      <w:r w:rsidR="00BA5774">
        <w:t xml:space="preserve"> that shows you all the files inside your desktop app. Remember </w:t>
      </w:r>
      <w:r w:rsidR="00191C34">
        <w:t>where you created your project</w:t>
      </w:r>
      <w:r w:rsidR="000147FA">
        <w:t xml:space="preserve"> in the previous </w:t>
      </w:r>
      <w:r w:rsidR="000147FA" w:rsidRPr="000147FA">
        <w:rPr>
          <w:i/>
          <w:iCs/>
        </w:rPr>
        <w:t>Step 1</w:t>
      </w:r>
      <w:r w:rsidR="000147FA">
        <w:t>?</w:t>
      </w:r>
    </w:p>
    <w:p w14:paraId="1016A6EC" w14:textId="4961687E" w:rsidR="00EF6D6C" w:rsidRDefault="00BA5774" w:rsidP="00072F25">
      <w:r>
        <w:rPr>
          <w:noProof/>
        </w:rPr>
        <w:drawing>
          <wp:inline distT="0" distB="0" distL="0" distR="0" wp14:anchorId="10038921" wp14:editId="36B67AC8">
            <wp:extent cx="5943600" cy="343027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997D" w14:textId="09C5DF66" w:rsidR="0062391D" w:rsidRDefault="0062391D" w:rsidP="00072F25">
      <w:r>
        <w:lastRenderedPageBreak/>
        <w:t xml:space="preserve">If you are in the right </w:t>
      </w:r>
      <w:r w:rsidR="00BD68EC">
        <w:t>place,</w:t>
      </w:r>
      <w:r>
        <w:t xml:space="preserve"> you should see files very similar to ones above.</w:t>
      </w:r>
      <w:r w:rsidR="00BD68EC">
        <w:t xml:space="preserve"> Now with both </w:t>
      </w:r>
      <w:r w:rsidR="00BD68EC">
        <w:rPr>
          <w:i/>
          <w:iCs/>
        </w:rPr>
        <w:t>File Explorers</w:t>
      </w:r>
      <w:r w:rsidR="00BD68EC">
        <w:t xml:space="preserve"> open, you must drag the two </w:t>
      </w:r>
      <w:r w:rsidR="00BD68EC">
        <w:rPr>
          <w:i/>
          <w:iCs/>
        </w:rPr>
        <w:t xml:space="preserve">.dll </w:t>
      </w:r>
      <w:r w:rsidR="00BD68EC">
        <w:t>files into your project</w:t>
      </w:r>
      <w:r w:rsidR="00BA24B0">
        <w:t>’</w:t>
      </w:r>
      <w:r w:rsidR="00BD68EC">
        <w:t>s folder.</w:t>
      </w:r>
      <w:r w:rsidR="00CD07ED">
        <w:t xml:space="preserve"> After this</w:t>
      </w:r>
      <w:r w:rsidR="00BA24B0">
        <w:t>,</w:t>
      </w:r>
      <w:r w:rsidR="00CD07ED">
        <w:t xml:space="preserve"> you should see them inside the</w:t>
      </w:r>
      <w:r w:rsidR="00BA24B0">
        <w:t xml:space="preserve"> project</w:t>
      </w:r>
      <w:r w:rsidR="007A7484">
        <w:t>’s</w:t>
      </w:r>
      <w:r w:rsidR="00CD07ED">
        <w:t xml:space="preserve"> </w:t>
      </w:r>
      <w:r w:rsidR="00CD07ED">
        <w:rPr>
          <w:i/>
          <w:iCs/>
        </w:rPr>
        <w:t xml:space="preserve">File Explorer </w:t>
      </w:r>
      <w:r w:rsidR="00A8133C">
        <w:t>as</w:t>
      </w:r>
      <w:r w:rsidR="00CD07ED">
        <w:t xml:space="preserve"> follows:</w:t>
      </w:r>
    </w:p>
    <w:p w14:paraId="0EF39086" w14:textId="39A15624" w:rsidR="002E5039" w:rsidRDefault="002E5039" w:rsidP="00072F25">
      <w:r>
        <w:rPr>
          <w:noProof/>
        </w:rPr>
        <w:drawing>
          <wp:inline distT="0" distB="0" distL="0" distR="0" wp14:anchorId="5D4E91E9" wp14:editId="2A407F32">
            <wp:extent cx="5391150" cy="2647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672F" w14:textId="3F1B680E" w:rsidR="002E5039" w:rsidRDefault="002E5039" w:rsidP="00072F25">
      <w:pPr>
        <w:rPr>
          <w:noProof/>
        </w:rPr>
      </w:pPr>
      <w:r>
        <w:t xml:space="preserve">Once you have done that you can close out of both </w:t>
      </w:r>
      <w:r>
        <w:rPr>
          <w:i/>
          <w:iCs/>
        </w:rPr>
        <w:t xml:space="preserve">File Explorers </w:t>
      </w:r>
      <w:r>
        <w:t xml:space="preserve">and go back into </w:t>
      </w:r>
      <w:r w:rsidRPr="002E5039">
        <w:rPr>
          <w:i/>
          <w:iCs/>
        </w:rPr>
        <w:t>Visual Studio 2019</w:t>
      </w:r>
      <w:r>
        <w:t>.</w:t>
      </w:r>
      <w:r w:rsidR="007E3CC1">
        <w:t xml:space="preserve"> Now inside your </w:t>
      </w:r>
      <w:r w:rsidR="007E3CC1">
        <w:rPr>
          <w:i/>
          <w:iCs/>
        </w:rPr>
        <w:t xml:space="preserve">Solution Explorer </w:t>
      </w:r>
      <w:r w:rsidR="007E3CC1">
        <w:t xml:space="preserve">you should see the two </w:t>
      </w:r>
      <w:r w:rsidR="007E3CC1">
        <w:rPr>
          <w:i/>
          <w:iCs/>
        </w:rPr>
        <w:t>.dll</w:t>
      </w:r>
      <w:r w:rsidR="007E3CC1">
        <w:t xml:space="preserve"> files there.</w:t>
      </w:r>
      <w:r w:rsidR="007E3CC1" w:rsidRPr="007E3CC1">
        <w:rPr>
          <w:noProof/>
        </w:rPr>
        <w:t xml:space="preserve"> </w:t>
      </w:r>
      <w:r w:rsidR="007E3CC1">
        <w:rPr>
          <w:noProof/>
        </w:rPr>
        <w:drawing>
          <wp:inline distT="0" distB="0" distL="0" distR="0" wp14:anchorId="257D8DFC" wp14:editId="5CBCBA70">
            <wp:extent cx="2619375" cy="2143125"/>
            <wp:effectExtent l="0" t="0" r="9525" b="9525"/>
            <wp:docPr id="14" name="Picture 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8D82" w14:textId="77777777" w:rsidR="00DA2099" w:rsidRDefault="00814667" w:rsidP="00072F25">
      <w:pPr>
        <w:rPr>
          <w:noProof/>
        </w:rPr>
      </w:pPr>
      <w:r>
        <w:rPr>
          <w:noProof/>
        </w:rPr>
        <w:t>With that completed, now y</w:t>
      </w:r>
      <w:r w:rsidR="007E3CC1">
        <w:rPr>
          <w:noProof/>
        </w:rPr>
        <w:t>ou need to tell your project to use them</w:t>
      </w:r>
      <w:r w:rsidR="00833A56">
        <w:rPr>
          <w:noProof/>
        </w:rPr>
        <w:t xml:space="preserve">, therefore right click on the </w:t>
      </w:r>
      <w:r w:rsidR="00833A56">
        <w:rPr>
          <w:i/>
          <w:iCs/>
          <w:noProof/>
        </w:rPr>
        <w:t>Dependencies</w:t>
      </w:r>
      <w:r w:rsidR="00833A56">
        <w:rPr>
          <w:noProof/>
        </w:rPr>
        <w:t xml:space="preserve"> text.</w:t>
      </w:r>
    </w:p>
    <w:p w14:paraId="2781D225" w14:textId="73EC7085" w:rsidR="007E3CC1" w:rsidRDefault="00FF49CC" w:rsidP="00072F25">
      <w:pPr>
        <w:rPr>
          <w:noProof/>
        </w:rPr>
      </w:pPr>
      <w:r w:rsidRPr="00FF49C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C320BAF" wp14:editId="26F731A9">
            <wp:extent cx="2619375" cy="2143125"/>
            <wp:effectExtent l="0" t="0" r="9525" b="952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  <w:t>After right clicking you should see the following:</w:t>
      </w:r>
    </w:p>
    <w:p w14:paraId="1B01E665" w14:textId="34424FF4" w:rsidR="003C49A1" w:rsidRDefault="003C49A1" w:rsidP="00072F25">
      <w:r>
        <w:rPr>
          <w:noProof/>
        </w:rPr>
        <w:drawing>
          <wp:inline distT="0" distB="0" distL="0" distR="0" wp14:anchorId="150A0A77" wp14:editId="1C05F458">
            <wp:extent cx="2619375" cy="3076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Click on the </w:t>
      </w:r>
      <w:r>
        <w:rPr>
          <w:i/>
          <w:iCs/>
        </w:rPr>
        <w:t>Add Project Reference…</w:t>
      </w:r>
      <w:r>
        <w:t xml:space="preserve"> button and then you should see:</w:t>
      </w:r>
    </w:p>
    <w:p w14:paraId="6F021190" w14:textId="1EA4B3E8" w:rsidR="00301F6C" w:rsidRDefault="00301F6C" w:rsidP="00072F25">
      <w:r>
        <w:rPr>
          <w:noProof/>
        </w:rPr>
        <w:lastRenderedPageBreak/>
        <w:drawing>
          <wp:inline distT="0" distB="0" distL="0" distR="0" wp14:anchorId="494F023C" wp14:editId="3CD13415">
            <wp:extent cx="5934075" cy="4105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C9CE" w14:textId="57E32D2F" w:rsidR="00AF49E1" w:rsidRDefault="00301F6C" w:rsidP="00072F25">
      <w:r>
        <w:t xml:space="preserve">Click on the bottom right </w:t>
      </w:r>
      <w:r>
        <w:rPr>
          <w:i/>
          <w:iCs/>
        </w:rPr>
        <w:t>Browse…</w:t>
      </w:r>
      <w:r>
        <w:t xml:space="preserve"> button because you are going to need to search for those two </w:t>
      </w:r>
      <w:r>
        <w:rPr>
          <w:i/>
          <w:iCs/>
        </w:rPr>
        <w:t xml:space="preserve">.dll </w:t>
      </w:r>
      <w:r>
        <w:t>files.</w:t>
      </w:r>
    </w:p>
    <w:p w14:paraId="2D557E32" w14:textId="710FFBF6" w:rsidR="00AF49E1" w:rsidRDefault="00AF49E1" w:rsidP="00072F25">
      <w:r>
        <w:rPr>
          <w:noProof/>
        </w:rPr>
        <w:lastRenderedPageBreak/>
        <w:drawing>
          <wp:inline distT="0" distB="0" distL="0" distR="0" wp14:anchorId="3FACC1CB" wp14:editId="3D902C37">
            <wp:extent cx="5934075" cy="3571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1F532" w14:textId="3A253974" w:rsidR="00AF49E1" w:rsidRDefault="00AF49E1" w:rsidP="00072F25">
      <w:r>
        <w:t xml:space="preserve">Remember you just moved the </w:t>
      </w:r>
      <w:r>
        <w:rPr>
          <w:i/>
          <w:iCs/>
        </w:rPr>
        <w:t>.dll</w:t>
      </w:r>
      <w:r>
        <w:t xml:space="preserve"> files into your </w:t>
      </w:r>
      <w:r w:rsidR="00DA2099">
        <w:t>project’s</w:t>
      </w:r>
      <w:r>
        <w:t xml:space="preserve"> folder so you can find them there.</w:t>
      </w:r>
      <w:r w:rsidR="00B80AA1">
        <w:t xml:space="preserve"> Once you find them, select </w:t>
      </w:r>
      <w:r w:rsidR="00DC4424">
        <w:t>both and the</w:t>
      </w:r>
      <w:r w:rsidR="007E2594">
        <w:t>n click the</w:t>
      </w:r>
      <w:r w:rsidR="00DC4424">
        <w:t xml:space="preserve"> </w:t>
      </w:r>
      <w:r w:rsidR="00DC4424">
        <w:rPr>
          <w:i/>
          <w:iCs/>
        </w:rPr>
        <w:t>Add</w:t>
      </w:r>
      <w:r w:rsidR="00DC4424">
        <w:t xml:space="preserve"> button in the bottom right.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8635"/>
      </w:tblGrid>
      <w:tr w:rsidR="00DC4424" w14:paraId="57351AC1" w14:textId="77777777" w:rsidTr="00DC4424">
        <w:trPr>
          <w:trHeight w:val="455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000000" w:themeFill="text1"/>
            <w:vAlign w:val="center"/>
            <w:hideMark/>
          </w:tcPr>
          <w:p w14:paraId="14007E99" w14:textId="77777777" w:rsidR="00DC4424" w:rsidRDefault="00DC4424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  <w:color w:val="F79646" w:themeColor="accent6"/>
                <w:sz w:val="32"/>
                <w:szCs w:val="32"/>
              </w:rPr>
              <w:t>Tip</w:t>
            </w:r>
          </w:p>
        </w:tc>
        <w:tc>
          <w:tcPr>
            <w:tcW w:w="86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057A63" w14:textId="4258753D" w:rsidR="00DC4424" w:rsidRPr="00DC4424" w:rsidRDefault="00DC4424">
            <w:pPr>
              <w:pStyle w:val="NoSpacing"/>
            </w:pPr>
            <w:r>
              <w:t xml:space="preserve">To select </w:t>
            </w:r>
            <w:r w:rsidR="00D82EF1">
              <w:t>multiple</w:t>
            </w:r>
            <w:r>
              <w:t xml:space="preserve"> </w:t>
            </w:r>
            <w:r w:rsidR="00B83F41">
              <w:t>files,</w:t>
            </w:r>
            <w:r>
              <w:t xml:space="preserve"> hold </w:t>
            </w:r>
            <w:r>
              <w:rPr>
                <w:i/>
                <w:iCs/>
              </w:rPr>
              <w:t>ctrl</w:t>
            </w:r>
            <w:r>
              <w:t xml:space="preserve"> </w:t>
            </w:r>
            <w:r w:rsidR="00C96F99">
              <w:t>w</w:t>
            </w:r>
            <w:r w:rsidR="005C1788">
              <w:t>h</w:t>
            </w:r>
            <w:r w:rsidR="00C96F99">
              <w:t>ile</w:t>
            </w:r>
            <w:r>
              <w:t xml:space="preserve"> left clicking</w:t>
            </w:r>
            <w:r w:rsidR="00647714">
              <w:t>.</w:t>
            </w:r>
          </w:p>
        </w:tc>
      </w:tr>
    </w:tbl>
    <w:p w14:paraId="4C282BB0" w14:textId="77777777" w:rsidR="00DC4424" w:rsidRPr="00DC4424" w:rsidRDefault="00DC4424" w:rsidP="00072F25"/>
    <w:p w14:paraId="2F969011" w14:textId="4B6CE072" w:rsidR="00301F6C" w:rsidRDefault="00AF49E1" w:rsidP="00072F25">
      <w:r>
        <w:rPr>
          <w:noProof/>
        </w:rPr>
        <w:lastRenderedPageBreak/>
        <w:drawing>
          <wp:inline distT="0" distB="0" distL="0" distR="0" wp14:anchorId="3D64ED2E" wp14:editId="39A9B29A">
            <wp:extent cx="5943600" cy="4105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407E" w14:textId="46CB9C14" w:rsidR="00C05BC6" w:rsidRDefault="00C05BC6" w:rsidP="00072F25">
      <w:r>
        <w:t xml:space="preserve">Above you can see the two libraries with the checkmarks next to them </w:t>
      </w:r>
      <w:r w:rsidRPr="00C05BC6">
        <w:rPr>
          <w:i/>
          <w:iCs/>
        </w:rPr>
        <w:t>(ignore the other .dll files you see in the example)</w:t>
      </w:r>
      <w:r>
        <w:t>.</w:t>
      </w:r>
      <w:r w:rsidR="005E4350">
        <w:t xml:space="preserve"> </w:t>
      </w:r>
      <w:r w:rsidR="00BA02BE">
        <w:t xml:space="preserve">Those two checked </w:t>
      </w:r>
      <w:r w:rsidR="005E4350">
        <w:t xml:space="preserve">marked </w:t>
      </w:r>
      <w:r w:rsidR="00501C2D">
        <w:rPr>
          <w:i/>
          <w:iCs/>
        </w:rPr>
        <w:t>.dll</w:t>
      </w:r>
      <w:r w:rsidR="00501C2D">
        <w:t xml:space="preserve"> files</w:t>
      </w:r>
      <w:r w:rsidR="005E4350">
        <w:t xml:space="preserve"> are the ones you just selected and </w:t>
      </w:r>
      <w:r w:rsidR="001A3879">
        <w:t xml:space="preserve">asked to </w:t>
      </w:r>
      <w:r w:rsidR="007E1500">
        <w:t xml:space="preserve">be </w:t>
      </w:r>
      <w:r w:rsidR="005E4350">
        <w:t xml:space="preserve">added. Now press the </w:t>
      </w:r>
      <w:r w:rsidR="005E4350">
        <w:rPr>
          <w:i/>
          <w:iCs/>
        </w:rPr>
        <w:t>OK</w:t>
      </w:r>
      <w:r w:rsidR="005E4350">
        <w:t xml:space="preserve"> button in the bottom right to continue</w:t>
      </w:r>
      <w:r w:rsidR="00E04B25">
        <w:t>.</w:t>
      </w:r>
      <w:r w:rsidR="007B2935">
        <w:t xml:space="preserve"> After that you should see Visual Studio 2019 again and if you click the </w:t>
      </w:r>
      <w:r w:rsidR="007B2935">
        <w:rPr>
          <w:i/>
          <w:iCs/>
        </w:rPr>
        <w:t>Dependencie</w:t>
      </w:r>
      <w:r w:rsidR="00B904EE">
        <w:rPr>
          <w:i/>
          <w:iCs/>
        </w:rPr>
        <w:t>s</w:t>
      </w:r>
      <w:r w:rsidR="007B2935">
        <w:rPr>
          <w:i/>
          <w:iCs/>
        </w:rPr>
        <w:t xml:space="preserve">’ </w:t>
      </w:r>
      <w:r w:rsidR="007B2935">
        <w:t xml:space="preserve">dropdown button and then </w:t>
      </w:r>
      <w:r w:rsidR="007B2935" w:rsidRPr="007B2935">
        <w:rPr>
          <w:i/>
          <w:iCs/>
        </w:rPr>
        <w:t>Assemblies</w:t>
      </w:r>
      <w:r w:rsidR="007B2935">
        <w:rPr>
          <w:i/>
          <w:iCs/>
        </w:rPr>
        <w:t>’</w:t>
      </w:r>
      <w:r w:rsidR="007B2935">
        <w:t xml:space="preserve"> dropdown you will see the two </w:t>
      </w:r>
      <w:r w:rsidR="007B2935">
        <w:rPr>
          <w:i/>
          <w:iCs/>
        </w:rPr>
        <w:t>.dll</w:t>
      </w:r>
      <w:r w:rsidR="007B2935">
        <w:t xml:space="preserve"> files </w:t>
      </w:r>
      <w:r w:rsidR="00F94CD3">
        <w:t>there</w:t>
      </w:r>
      <w:r w:rsidR="007B2935">
        <w:t>.</w:t>
      </w:r>
    </w:p>
    <w:p w14:paraId="612CA296" w14:textId="67C9EF1D" w:rsidR="00FF0D1B" w:rsidRPr="007B2935" w:rsidRDefault="00FF0D1B" w:rsidP="00072F25">
      <w:r>
        <w:rPr>
          <w:noProof/>
        </w:rPr>
        <w:lastRenderedPageBreak/>
        <w:drawing>
          <wp:inline distT="0" distB="0" distL="0" distR="0" wp14:anchorId="48E72691" wp14:editId="66BF6C41">
            <wp:extent cx="2562225" cy="2857500"/>
            <wp:effectExtent l="0" t="0" r="9525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0CDD" w14:textId="06A794B4" w:rsidR="00203412" w:rsidRDefault="00203412" w:rsidP="00203412">
      <w:pPr>
        <w:pStyle w:val="Heading3"/>
      </w:pPr>
      <w:r>
        <w:t>2.</w:t>
      </w:r>
      <w:r w:rsidR="00454722">
        <w:t>2</w:t>
      </w:r>
      <w:r>
        <w:t xml:space="preserve"> | Remove the Default </w:t>
      </w:r>
      <w:r w:rsidRPr="00203412">
        <w:rPr>
          <w:i/>
          <w:iCs/>
        </w:rPr>
        <w:t>MainWindow</w:t>
      </w:r>
    </w:p>
    <w:p w14:paraId="2366EE87" w14:textId="4785C5DC" w:rsidR="00A7340F" w:rsidRDefault="00203412" w:rsidP="00203412">
      <w:r>
        <w:t xml:space="preserve">For </w:t>
      </w:r>
      <w:r w:rsidR="00FA3216">
        <w:t>this section</w:t>
      </w:r>
      <w:r>
        <w:t xml:space="preserve"> you will need to remove the </w:t>
      </w:r>
      <w:r w:rsidRPr="00203412">
        <w:rPr>
          <w:i/>
          <w:iCs/>
        </w:rPr>
        <w:t>MainWindow</w:t>
      </w:r>
      <w:r>
        <w:t xml:space="preserve"> </w:t>
      </w:r>
      <w:r w:rsidR="00A7340F">
        <w:t>from your project like follows:</w:t>
      </w:r>
      <w:r w:rsidR="00A7340F">
        <w:br/>
      </w:r>
      <w:r w:rsidR="00A7340F">
        <w:br/>
      </w:r>
      <w:r w:rsidR="00C0283A">
        <w:rPr>
          <w:noProof/>
        </w:rPr>
        <w:drawing>
          <wp:inline distT="0" distB="0" distL="0" distR="0" wp14:anchorId="0316BF65" wp14:editId="5F57D4A6">
            <wp:extent cx="2609850" cy="2143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340F">
        <w:br/>
        <w:t xml:space="preserve">If you are seeing a </w:t>
      </w:r>
      <w:r w:rsidR="00A7340F" w:rsidRPr="00A7340F">
        <w:rPr>
          <w:i/>
          <w:iCs/>
        </w:rPr>
        <w:t>MainWindow.xaml</w:t>
      </w:r>
      <w:r w:rsidR="00A7340F">
        <w:t xml:space="preserve"> and </w:t>
      </w:r>
      <w:r w:rsidR="00A7340F" w:rsidRPr="00A7340F">
        <w:rPr>
          <w:i/>
          <w:iCs/>
        </w:rPr>
        <w:t>a MainWindow.xaml.cs</w:t>
      </w:r>
      <w:r w:rsidR="00A7340F">
        <w:t xml:space="preserve">, click the dropdown arrow next to </w:t>
      </w:r>
      <w:r w:rsidR="00A7340F" w:rsidRPr="00A7340F">
        <w:rPr>
          <w:i/>
          <w:iCs/>
        </w:rPr>
        <w:t>MainWindow.xaml</w:t>
      </w:r>
      <w:r w:rsidR="00A7340F">
        <w:t xml:space="preserve"> and then you will have what is above.</w:t>
      </w:r>
      <w:r w:rsidR="00045573">
        <w:br/>
      </w:r>
      <w:r w:rsidR="00045573">
        <w:br/>
        <w:t>Now right click on the file and you should see the image below:</w:t>
      </w:r>
    </w:p>
    <w:p w14:paraId="5CCCE567" w14:textId="5FE4D0B0" w:rsidR="00045573" w:rsidRDefault="00C0283A" w:rsidP="00203412">
      <w:r>
        <w:rPr>
          <w:noProof/>
        </w:rPr>
        <w:lastRenderedPageBreak/>
        <w:drawing>
          <wp:inline distT="0" distB="0" distL="0" distR="0" wp14:anchorId="2AF8ABD8" wp14:editId="24DA25B1">
            <wp:extent cx="2876550" cy="6000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5573">
        <w:br/>
        <w:t xml:space="preserve">Go ahead and click the </w:t>
      </w:r>
      <w:r w:rsidR="00045573" w:rsidRPr="00C0283A">
        <w:rPr>
          <w:i/>
          <w:iCs/>
        </w:rPr>
        <w:t>delete</w:t>
      </w:r>
      <w:r w:rsidR="00045573">
        <w:t xml:space="preserve"> button to proceed. </w:t>
      </w:r>
      <w:r w:rsidR="00515218">
        <w:t>With that, y</w:t>
      </w:r>
      <w:r w:rsidR="00045573">
        <w:t>ou</w:t>
      </w:r>
      <w:r w:rsidR="00515218">
        <w:t xml:space="preserve"> probably received</w:t>
      </w:r>
      <w:r w:rsidR="00045573">
        <w:t xml:space="preserve"> one of these:</w:t>
      </w:r>
    </w:p>
    <w:p w14:paraId="0E62B327" w14:textId="06E5B396" w:rsidR="00FD39CA" w:rsidRDefault="00045573" w:rsidP="00203412">
      <w:r>
        <w:rPr>
          <w:noProof/>
        </w:rPr>
        <w:drawing>
          <wp:inline distT="0" distB="0" distL="0" distR="0" wp14:anchorId="684FF2AA" wp14:editId="5E1D56B2">
            <wp:extent cx="3257550" cy="138112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Click on </w:t>
      </w:r>
      <w:r>
        <w:rPr>
          <w:i/>
          <w:iCs/>
        </w:rPr>
        <w:t>OK</w:t>
      </w:r>
      <w:r>
        <w:t xml:space="preserve"> and you will have successfully deleted the default </w:t>
      </w:r>
      <w:r w:rsidRPr="00045573">
        <w:rPr>
          <w:i/>
          <w:iCs/>
        </w:rPr>
        <w:t>MainWindow</w:t>
      </w:r>
      <w:r>
        <w:t xml:space="preserve"> provided.</w:t>
      </w:r>
    </w:p>
    <w:p w14:paraId="4FE1386A" w14:textId="1FC55B7E" w:rsidR="00FD39CA" w:rsidRDefault="00FD39CA" w:rsidP="00FD39CA">
      <w:pPr>
        <w:pStyle w:val="Heading3"/>
      </w:pPr>
      <w:r>
        <w:lastRenderedPageBreak/>
        <w:t>2.</w:t>
      </w:r>
      <w:r w:rsidR="00454722">
        <w:t>3</w:t>
      </w:r>
      <w:r>
        <w:t xml:space="preserve"> | Create your Own MainWindow</w:t>
      </w:r>
    </w:p>
    <w:p w14:paraId="0C8BF477" w14:textId="1064E1B0" w:rsidR="00FD39CA" w:rsidRDefault="00FD39CA" w:rsidP="00FD39CA">
      <w:r>
        <w:t xml:space="preserve">In this section you will create your own </w:t>
      </w:r>
      <w:r w:rsidRPr="00FD39CA">
        <w:rPr>
          <w:i/>
          <w:iCs/>
        </w:rPr>
        <w:t>MainWindow</w:t>
      </w:r>
      <w:r>
        <w:t xml:space="preserve"> called </w:t>
      </w:r>
      <w:r w:rsidRPr="00C13CF2">
        <w:rPr>
          <w:i/>
          <w:iCs/>
        </w:rPr>
        <w:t>MyMainWindow</w:t>
      </w:r>
      <w:r w:rsidR="00D64412">
        <w:t xml:space="preserve">, </w:t>
      </w:r>
      <w:r w:rsidR="00D64412" w:rsidRPr="00D64412">
        <w:t>but</w:t>
      </w:r>
      <w:r>
        <w:t xml:space="preserve"> </w:t>
      </w:r>
      <w:r w:rsidR="00D64412">
        <w:t>b</w:t>
      </w:r>
      <w:r>
        <w:t xml:space="preserve">efore </w:t>
      </w:r>
      <w:r w:rsidR="00D64412">
        <w:t>you</w:t>
      </w:r>
      <w:r>
        <w:t xml:space="preserve"> do that, make sure your </w:t>
      </w:r>
      <w:r w:rsidRPr="00FD39CA">
        <w:rPr>
          <w:i/>
          <w:iCs/>
        </w:rPr>
        <w:t>Solution Explorer</w:t>
      </w:r>
      <w:r>
        <w:t xml:space="preserve"> looks as follows:</w:t>
      </w:r>
    </w:p>
    <w:p w14:paraId="353EA40A" w14:textId="1442F2FC" w:rsidR="00FD39CA" w:rsidRDefault="00A357CA" w:rsidP="00FD39CA">
      <w:r>
        <w:rPr>
          <w:noProof/>
        </w:rPr>
        <w:drawing>
          <wp:inline distT="0" distB="0" distL="0" distR="0" wp14:anchorId="423D989D" wp14:editId="501495CD">
            <wp:extent cx="2581275" cy="2009775"/>
            <wp:effectExtent l="0" t="0" r="9525" b="952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9CA">
        <w:br/>
        <w:t>If yours matches the above image, then you are all set to proceed!</w:t>
      </w:r>
    </w:p>
    <w:p w14:paraId="2CE4F8D7" w14:textId="2B051041" w:rsidR="00FD39CA" w:rsidRPr="00AA69E9" w:rsidRDefault="00FF0D1B" w:rsidP="00FD39CA">
      <w:r>
        <w:lastRenderedPageBreak/>
        <w:t>Now</w:t>
      </w:r>
      <w:r w:rsidR="00FD39CA">
        <w:t xml:space="preserve"> right click on an empty space in the solution explorer </w:t>
      </w:r>
      <w:r w:rsidR="00FD39CA" w:rsidRPr="00FD39CA">
        <w:rPr>
          <w:i/>
          <w:iCs/>
        </w:rPr>
        <w:t>(the darker gray)</w:t>
      </w:r>
      <w:r w:rsidR="00FD39CA">
        <w:t xml:space="preserve"> </w:t>
      </w:r>
      <w:r w:rsidR="00AA69E9">
        <w:t xml:space="preserve">and then hover the </w:t>
      </w:r>
      <w:r w:rsidR="00AA69E9">
        <w:rPr>
          <w:i/>
          <w:iCs/>
        </w:rPr>
        <w:t>Add</w:t>
      </w:r>
      <w:r w:rsidR="00AA69E9">
        <w:t xml:space="preserve"> button to see the following:</w:t>
      </w:r>
      <w:r w:rsidR="003C5D5D">
        <w:rPr>
          <w:noProof/>
        </w:rPr>
        <w:drawing>
          <wp:inline distT="0" distB="0" distL="0" distR="0" wp14:anchorId="00305D9B" wp14:editId="09B97689">
            <wp:extent cx="5943600" cy="7315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2"/>
        <w:gridCol w:w="8003"/>
      </w:tblGrid>
      <w:tr w:rsidR="003C5D5D" w:rsidRPr="00DC4424" w14:paraId="4B395715" w14:textId="77777777" w:rsidTr="00411EFF">
        <w:trPr>
          <w:trHeight w:val="455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000000" w:themeFill="text1"/>
            <w:vAlign w:val="center"/>
            <w:hideMark/>
          </w:tcPr>
          <w:p w14:paraId="1DB567C3" w14:textId="77777777" w:rsidR="003C5D5D" w:rsidRDefault="003C5D5D" w:rsidP="00411EFF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  <w:color w:val="F79646" w:themeColor="accent6"/>
                <w:sz w:val="32"/>
                <w:szCs w:val="32"/>
              </w:rPr>
              <w:lastRenderedPageBreak/>
              <w:t>Warning</w:t>
            </w:r>
          </w:p>
        </w:tc>
        <w:tc>
          <w:tcPr>
            <w:tcW w:w="86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5A5345" w14:textId="15B0B9DF" w:rsidR="003C5D5D" w:rsidRPr="003C5D5D" w:rsidRDefault="003C5D5D" w:rsidP="00411EFF">
            <w:pPr>
              <w:pStyle w:val="NoSpacing"/>
            </w:pPr>
            <w:r>
              <w:t xml:space="preserve">If you are hovering over the </w:t>
            </w:r>
            <w:r>
              <w:rPr>
                <w:i/>
                <w:iCs/>
              </w:rPr>
              <w:t>Add</w:t>
            </w:r>
            <w:r>
              <w:t xml:space="preserve"> </w:t>
            </w:r>
            <w:r w:rsidR="00F925B3">
              <w:t xml:space="preserve">button </w:t>
            </w:r>
            <w:r w:rsidR="009910C8">
              <w:t>yet</w:t>
            </w:r>
            <w:r>
              <w:t xml:space="preserve"> seeing different results; make sure your </w:t>
            </w:r>
            <w:r w:rsidRPr="003C5D5D">
              <w:rPr>
                <w:i/>
                <w:iCs/>
              </w:rPr>
              <w:t>GameOfLifeDesktop</w:t>
            </w:r>
            <w:r>
              <w:t xml:space="preserve"> project is selected (highlighted in blue</w:t>
            </w:r>
            <w:r w:rsidR="008A3278">
              <w:t xml:space="preserve"> in the above screenshot</w:t>
            </w:r>
            <w:r>
              <w:t>),</w:t>
            </w:r>
            <w:r w:rsidR="00BB6554">
              <w:t xml:space="preserve"> and</w:t>
            </w:r>
            <w:r>
              <w:t xml:space="preserve"> not the </w:t>
            </w:r>
            <w:r w:rsidRPr="00E8426B">
              <w:rPr>
                <w:i/>
                <w:iCs/>
              </w:rPr>
              <w:t xml:space="preserve">Solution </w:t>
            </w:r>
            <w:r w:rsidR="00162946">
              <w:rPr>
                <w:i/>
                <w:iCs/>
              </w:rPr>
              <w:t>‘</w:t>
            </w:r>
            <w:r w:rsidRPr="00E8426B">
              <w:rPr>
                <w:i/>
                <w:iCs/>
              </w:rPr>
              <w:t>GameOfLifeDesktop</w:t>
            </w:r>
            <w:r w:rsidR="00162946">
              <w:rPr>
                <w:i/>
                <w:iCs/>
              </w:rPr>
              <w:t xml:space="preserve">’ </w:t>
            </w:r>
            <w:r w:rsidR="00162946">
              <w:t>above it</w:t>
            </w:r>
            <w:r>
              <w:t>.</w:t>
            </w:r>
          </w:p>
        </w:tc>
      </w:tr>
    </w:tbl>
    <w:p w14:paraId="41972DFB" w14:textId="64F2EDB1" w:rsidR="00F16B9E" w:rsidRDefault="00D86FB7" w:rsidP="00FD39CA">
      <w:r>
        <w:br/>
        <w:t xml:space="preserve">Click on the </w:t>
      </w:r>
      <w:r>
        <w:rPr>
          <w:i/>
          <w:iCs/>
        </w:rPr>
        <w:t>Class</w:t>
      </w:r>
      <w:r>
        <w:t xml:space="preserve"> button </w:t>
      </w:r>
      <w:r w:rsidR="00D27837">
        <w:t>which yields the following:</w:t>
      </w:r>
    </w:p>
    <w:p w14:paraId="525D2BCA" w14:textId="4D6AC48F" w:rsidR="006236E4" w:rsidRDefault="006236E4" w:rsidP="00FD39CA">
      <w:r>
        <w:rPr>
          <w:noProof/>
        </w:rPr>
        <w:drawing>
          <wp:inline distT="0" distB="0" distL="0" distR="0" wp14:anchorId="75CAD921" wp14:editId="4C7B165C">
            <wp:extent cx="5943600" cy="411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First replace the highlighted text </w:t>
      </w:r>
      <w:r w:rsidRPr="006236E4">
        <w:rPr>
          <w:i/>
          <w:iCs/>
        </w:rPr>
        <w:t>Class1.cs</w:t>
      </w:r>
      <w:r>
        <w:t xml:space="preserve"> with </w:t>
      </w:r>
      <w:r w:rsidRPr="006236E4">
        <w:rPr>
          <w:i/>
          <w:iCs/>
        </w:rPr>
        <w:t>MyMainWindow</w:t>
      </w:r>
      <w:r>
        <w:t xml:space="preserve"> and once done click the </w:t>
      </w:r>
      <w:r>
        <w:rPr>
          <w:i/>
          <w:iCs/>
        </w:rPr>
        <w:t>Add</w:t>
      </w:r>
      <w:r>
        <w:t xml:space="preserve"> button in the bottom right. Whew, I know this is quite the </w:t>
      </w:r>
      <w:r w:rsidR="00454722">
        <w:t>hassle,</w:t>
      </w:r>
      <w:r>
        <w:t xml:space="preserve"> but you are almost there! You should now see the </w:t>
      </w:r>
      <w:r w:rsidRPr="006236E4">
        <w:rPr>
          <w:i/>
          <w:iCs/>
        </w:rPr>
        <w:t>MyMainWindow</w:t>
      </w:r>
      <w:r>
        <w:t xml:space="preserve"> showing up in your Solution Explorer as follows:</w:t>
      </w:r>
    </w:p>
    <w:p w14:paraId="1EFECE32" w14:textId="3B9DB6CC" w:rsidR="00082F4D" w:rsidRDefault="005E1876" w:rsidP="00FD39CA">
      <w:r>
        <w:rPr>
          <w:noProof/>
        </w:rPr>
        <w:lastRenderedPageBreak/>
        <w:drawing>
          <wp:inline distT="0" distB="0" distL="0" distR="0" wp14:anchorId="07B249C4" wp14:editId="5DC48F6F">
            <wp:extent cx="2600325" cy="2209800"/>
            <wp:effectExtent l="0" t="0" r="9525" b="0"/>
            <wp:docPr id="33" name="Picture 3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chat or text mess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F4D">
        <w:br/>
        <w:t xml:space="preserve">The bottom file is the one you just created! Visual Studio 2019 should have also opened the code in the text editor </w:t>
      </w:r>
      <w:r>
        <w:t>as well, revealing:</w:t>
      </w:r>
    </w:p>
    <w:p w14:paraId="68707636" w14:textId="03537C97" w:rsidR="00AE70D2" w:rsidRDefault="00082F4D" w:rsidP="00FD39CA">
      <w:r>
        <w:rPr>
          <w:noProof/>
        </w:rPr>
        <w:drawing>
          <wp:inline distT="0" distB="0" distL="0" distR="0" wp14:anchorId="78C3C52C" wp14:editId="11058B85">
            <wp:extent cx="5943600" cy="209613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0D2">
        <w:br/>
      </w:r>
      <w:r w:rsidR="00B526BD">
        <w:t>To begin editing this file you should do two things for starters</w:t>
      </w:r>
      <w:r w:rsidR="00AE70D2">
        <w:t xml:space="preserve">. First you need to add a reference to the </w:t>
      </w:r>
      <w:r w:rsidR="00AE70D2" w:rsidRPr="00AE70D2">
        <w:rPr>
          <w:i/>
          <w:iCs/>
        </w:rPr>
        <w:t>GameOfLifeDesktop.UILibrary</w:t>
      </w:r>
      <w:r w:rsidR="00AE70D2">
        <w:t xml:space="preserve"> </w:t>
      </w:r>
      <w:r w:rsidR="00C71BF2">
        <w:t>which you added in previous steps</w:t>
      </w:r>
      <w:r w:rsidR="00AE70D2">
        <w:t xml:space="preserve">. </w:t>
      </w:r>
      <w:r w:rsidR="00C71BF2">
        <w:t xml:space="preserve">Secondly, you will need to extend </w:t>
      </w:r>
      <w:r w:rsidR="00C71BF2" w:rsidRPr="00C71BF2">
        <w:rPr>
          <w:i/>
          <w:iCs/>
        </w:rPr>
        <w:t>MyMainWindow</w:t>
      </w:r>
      <w:r w:rsidR="00C71BF2">
        <w:t xml:space="preserve"> so that it gets functionalities from </w:t>
      </w:r>
      <w:r w:rsidR="00C71BF2" w:rsidRPr="00C71BF2">
        <w:rPr>
          <w:i/>
          <w:iCs/>
        </w:rPr>
        <w:t>GameOfLifeMainWindow</w:t>
      </w:r>
      <w:r w:rsidR="00C71BF2">
        <w:t xml:space="preserve"> which is provided via the </w:t>
      </w:r>
      <w:r w:rsidR="00C71BF2" w:rsidRPr="00C71BF2">
        <w:rPr>
          <w:i/>
          <w:iCs/>
        </w:rPr>
        <w:t>GameOfLifeDesktop.UILibrary</w:t>
      </w:r>
      <w:r w:rsidR="00C71BF2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"/>
        <w:gridCol w:w="2972"/>
        <w:gridCol w:w="5787"/>
      </w:tblGrid>
      <w:tr w:rsidR="00386459" w14:paraId="0D8F66CA" w14:textId="77777777" w:rsidTr="00EA6E51"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404040" w:themeFill="text1" w:themeFillTint="BF"/>
            <w:vAlign w:val="center"/>
          </w:tcPr>
          <w:p w14:paraId="73DD7CBC" w14:textId="77777777" w:rsidR="00386459" w:rsidRPr="00B06932" w:rsidRDefault="00386459" w:rsidP="00EA6E51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5C10B3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909" w:type="dxa"/>
            <w:tcBorders>
              <w:top w:val="nil"/>
              <w:left w:val="nil"/>
              <w:bottom w:val="nil"/>
              <w:right w:val="nil"/>
            </w:tcBorders>
          </w:tcPr>
          <w:p w14:paraId="130738BA" w14:textId="1D4E670F" w:rsidR="00386459" w:rsidRPr="00386459" w:rsidRDefault="00386459" w:rsidP="00EA6E51">
            <w:pPr>
              <w:pStyle w:val="NoSpacing"/>
            </w:pPr>
            <w:r>
              <w:t xml:space="preserve">What code did you add to reference the </w:t>
            </w:r>
            <w:r w:rsidRPr="00386459">
              <w:rPr>
                <w:i/>
                <w:iCs/>
              </w:rPr>
              <w:t>GameOfLifeDesktop.UILibrary</w:t>
            </w:r>
            <w:r>
              <w:t>?</w:t>
            </w:r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1717F7F0" w14:textId="77777777" w:rsidR="00386459" w:rsidRDefault="00386459" w:rsidP="00EA6E51">
            <w:pPr>
              <w:rPr>
                <w:sz w:val="24"/>
                <w:szCs w:val="24"/>
              </w:rPr>
            </w:pPr>
          </w:p>
        </w:tc>
      </w:tr>
    </w:tbl>
    <w:p w14:paraId="51671A7D" w14:textId="77777777" w:rsidR="00386459" w:rsidRPr="00433671" w:rsidRDefault="00386459" w:rsidP="0038645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"/>
        <w:gridCol w:w="2909"/>
        <w:gridCol w:w="5850"/>
      </w:tblGrid>
      <w:tr w:rsidR="00386459" w14:paraId="3B52B6DB" w14:textId="77777777" w:rsidTr="00EA6E51"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404040" w:themeFill="text1" w:themeFillTint="BF"/>
            <w:vAlign w:val="center"/>
          </w:tcPr>
          <w:p w14:paraId="7B7015B5" w14:textId="77777777" w:rsidR="00386459" w:rsidRPr="00B06932" w:rsidRDefault="00386459" w:rsidP="00EA6E51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5C10B3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909" w:type="dxa"/>
            <w:tcBorders>
              <w:top w:val="nil"/>
              <w:left w:val="nil"/>
              <w:bottom w:val="nil"/>
              <w:right w:val="nil"/>
            </w:tcBorders>
          </w:tcPr>
          <w:p w14:paraId="15FDBAF7" w14:textId="164586FD" w:rsidR="00386459" w:rsidRDefault="00386459" w:rsidP="00EA6E51">
            <w:pPr>
              <w:pStyle w:val="NoSpacing"/>
            </w:pPr>
            <w:r>
              <w:t xml:space="preserve">What code did you add to the </w:t>
            </w:r>
            <w:r w:rsidRPr="00386459">
              <w:rPr>
                <w:i/>
                <w:iCs/>
              </w:rPr>
              <w:t>MyMainWindow</w:t>
            </w:r>
            <w:r>
              <w:t xml:space="preserve"> to make it get functionalities from </w:t>
            </w:r>
            <w:r w:rsidRPr="00386459">
              <w:rPr>
                <w:i/>
                <w:iCs/>
              </w:rPr>
              <w:t>GameOfLifeMainWindow</w:t>
            </w:r>
            <w:r>
              <w:t>?</w:t>
            </w:r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41FA5319" w14:textId="77777777" w:rsidR="00386459" w:rsidRDefault="00386459" w:rsidP="00EA6E51">
            <w:pPr>
              <w:rPr>
                <w:sz w:val="24"/>
                <w:szCs w:val="24"/>
              </w:rPr>
            </w:pPr>
          </w:p>
        </w:tc>
      </w:tr>
    </w:tbl>
    <w:p w14:paraId="4752EEB0" w14:textId="1DBD332F" w:rsidR="00D055E0" w:rsidRDefault="00D055E0" w:rsidP="00FD39CA">
      <w:r>
        <w:br/>
      </w:r>
    </w:p>
    <w:p w14:paraId="0E4BAF0F" w14:textId="1B6AC1A9" w:rsidR="0021273B" w:rsidRDefault="0021273B" w:rsidP="001B22D5">
      <w:pPr>
        <w:pStyle w:val="Heading3"/>
      </w:pPr>
      <w:r>
        <w:lastRenderedPageBreak/>
        <w:t>2.</w:t>
      </w:r>
      <w:r w:rsidR="00454722">
        <w:t>4</w:t>
      </w:r>
      <w:r w:rsidR="00A64913">
        <w:t xml:space="preserve"> | </w:t>
      </w:r>
      <w:r w:rsidR="00FA5EA0">
        <w:t>Set MyMainWindow as the App’s MainWindow</w:t>
      </w:r>
    </w:p>
    <w:p w14:paraId="099FE5F8" w14:textId="2C526AC5" w:rsidR="001B22D5" w:rsidRDefault="001B22D5" w:rsidP="001B22D5">
      <w:r>
        <w:t xml:space="preserve">Now it is time to </w:t>
      </w:r>
      <w:r w:rsidR="00433671">
        <w:t xml:space="preserve">make your desktop app use the </w:t>
      </w:r>
      <w:r w:rsidR="00433671" w:rsidRPr="00433671">
        <w:rPr>
          <w:i/>
          <w:iCs/>
        </w:rPr>
        <w:t>MyMainWindow</w:t>
      </w:r>
      <w:r w:rsidR="00433671">
        <w:t xml:space="preserve"> you just created. To start, in your </w:t>
      </w:r>
      <w:r w:rsidR="00433671">
        <w:rPr>
          <w:i/>
          <w:iCs/>
        </w:rPr>
        <w:t>Solution Explorer</w:t>
      </w:r>
      <w:r w:rsidR="00433671">
        <w:t xml:space="preserve"> click the dropdown arrow to expose the </w:t>
      </w:r>
      <w:r w:rsidR="00433671" w:rsidRPr="00433671">
        <w:rPr>
          <w:i/>
          <w:iCs/>
        </w:rPr>
        <w:t>App.cs</w:t>
      </w:r>
      <w:r w:rsidR="00433671">
        <w:t xml:space="preserve"> like the following shows:</w:t>
      </w:r>
    </w:p>
    <w:p w14:paraId="1A88998E" w14:textId="410AAC11" w:rsidR="00433671" w:rsidRDefault="00FF7152" w:rsidP="001B22D5">
      <w:r>
        <w:rPr>
          <w:noProof/>
        </w:rPr>
        <w:drawing>
          <wp:inline distT="0" distB="0" distL="0" distR="0" wp14:anchorId="5177F139" wp14:editId="016E0AE0">
            <wp:extent cx="2609850" cy="2276475"/>
            <wp:effectExtent l="0" t="0" r="0" b="9525"/>
            <wp:docPr id="34" name="Picture 3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70D1" w14:textId="3D3AB935" w:rsidR="00433671" w:rsidRDefault="00433671" w:rsidP="001B22D5">
      <w:r>
        <w:t xml:space="preserve">Double click on </w:t>
      </w:r>
      <w:r w:rsidRPr="00433671">
        <w:rPr>
          <w:i/>
          <w:iCs/>
        </w:rPr>
        <w:t>App.xaml.cs</w:t>
      </w:r>
      <w:r>
        <w:t xml:space="preserve"> and you should see it open in your text editor. It should contain something like the following: </w:t>
      </w:r>
    </w:p>
    <w:p w14:paraId="672EFF17" w14:textId="2524D972" w:rsidR="00433671" w:rsidRDefault="00433671" w:rsidP="001B22D5">
      <w:r>
        <w:rPr>
          <w:noProof/>
        </w:rPr>
        <w:drawing>
          <wp:inline distT="0" distB="0" distL="0" distR="0" wp14:anchorId="3D2F2376" wp14:editId="54703BF5">
            <wp:extent cx="3343275" cy="1819275"/>
            <wp:effectExtent l="0" t="0" r="9525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AF6D" w14:textId="61B2877C" w:rsidR="00433671" w:rsidRPr="00FF7152" w:rsidRDefault="00433671" w:rsidP="001B22D5">
      <w:r>
        <w:t xml:space="preserve">Here with your instructor’s guidance, you are going to expose a </w:t>
      </w:r>
      <w:r w:rsidR="006822BF">
        <w:t>built-in</w:t>
      </w:r>
      <w:r>
        <w:t xml:space="preserve"> procedure that is executed by the </w:t>
      </w:r>
      <w:r w:rsidRPr="00433671">
        <w:rPr>
          <w:i/>
          <w:iCs/>
        </w:rPr>
        <w:t>App</w:t>
      </w:r>
      <w:r>
        <w:t xml:space="preserve"> on startup. You will need to add code into that procedure </w:t>
      </w:r>
      <w:r w:rsidR="00FF7152">
        <w:t xml:space="preserve">responsible for setting </w:t>
      </w:r>
      <w:r w:rsidR="00FF7152">
        <w:rPr>
          <w:i/>
          <w:iCs/>
        </w:rPr>
        <w:t>MyMainWindow</w:t>
      </w:r>
      <w:r w:rsidR="00FF7152">
        <w:t xml:space="preserve"> to be used as the main window.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2909"/>
        <w:gridCol w:w="5850"/>
      </w:tblGrid>
      <w:tr w:rsidR="00433671" w14:paraId="10E25F06" w14:textId="77777777" w:rsidTr="00EA6E51">
        <w:tc>
          <w:tcPr>
            <w:tcW w:w="601" w:type="dxa"/>
            <w:shd w:val="clear" w:color="auto" w:fill="404040" w:themeFill="text1" w:themeFillTint="BF"/>
            <w:vAlign w:val="center"/>
          </w:tcPr>
          <w:p w14:paraId="1CD086AA" w14:textId="77777777" w:rsidR="00433671" w:rsidRPr="009F6DD2" w:rsidRDefault="00433671" w:rsidP="00EA6E51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B06932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909" w:type="dxa"/>
          </w:tcPr>
          <w:p w14:paraId="06CAE62D" w14:textId="0DFD261E" w:rsidR="00433671" w:rsidRDefault="00433671" w:rsidP="00EA6E51">
            <w:pPr>
              <w:pStyle w:val="NoSpacing"/>
            </w:pPr>
            <w:r>
              <w:t>What code did you type to expose the startup procedure?</w:t>
            </w:r>
          </w:p>
        </w:tc>
        <w:tc>
          <w:tcPr>
            <w:tcW w:w="5850" w:type="dxa"/>
            <w:tcBorders>
              <w:bottom w:val="single" w:sz="8" w:space="0" w:color="auto"/>
            </w:tcBorders>
          </w:tcPr>
          <w:p w14:paraId="30ED0B97" w14:textId="77777777" w:rsidR="00433671" w:rsidRDefault="00433671" w:rsidP="00EA6E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433671" w:rsidRPr="005C0B16" w14:paraId="0FC4C7A9" w14:textId="77777777" w:rsidTr="00EA6E51">
        <w:trPr>
          <w:trHeight w:val="144"/>
        </w:trPr>
        <w:tc>
          <w:tcPr>
            <w:tcW w:w="601" w:type="dxa"/>
            <w:shd w:val="clear" w:color="auto" w:fill="auto"/>
            <w:vAlign w:val="center"/>
          </w:tcPr>
          <w:p w14:paraId="57642160" w14:textId="77777777" w:rsidR="00433671" w:rsidRPr="005C0B16" w:rsidRDefault="00433671" w:rsidP="00EA6E51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909" w:type="dxa"/>
          </w:tcPr>
          <w:p w14:paraId="3761428E" w14:textId="77777777" w:rsidR="00433671" w:rsidRPr="005C0B16" w:rsidRDefault="00433671" w:rsidP="00EA6E51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5850" w:type="dxa"/>
            <w:tcBorders>
              <w:top w:val="single" w:sz="8" w:space="0" w:color="auto"/>
            </w:tcBorders>
          </w:tcPr>
          <w:p w14:paraId="294323E5" w14:textId="77777777" w:rsidR="00433671" w:rsidRPr="005C0B16" w:rsidRDefault="00433671" w:rsidP="00EA6E51">
            <w:pPr>
              <w:rPr>
                <w:sz w:val="16"/>
                <w:szCs w:val="16"/>
              </w:rPr>
            </w:pPr>
          </w:p>
        </w:tc>
      </w:tr>
      <w:tr w:rsidR="00433671" w14:paraId="1ED9ED58" w14:textId="77777777" w:rsidTr="00EA6E51">
        <w:tc>
          <w:tcPr>
            <w:tcW w:w="601" w:type="dxa"/>
            <w:shd w:val="clear" w:color="auto" w:fill="404040" w:themeFill="text1" w:themeFillTint="BF"/>
            <w:vAlign w:val="center"/>
          </w:tcPr>
          <w:p w14:paraId="0B2C4C1B" w14:textId="77777777" w:rsidR="00433671" w:rsidRPr="00B06932" w:rsidRDefault="00433671" w:rsidP="00EA6E51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909" w:type="dxa"/>
          </w:tcPr>
          <w:p w14:paraId="3D7053A4" w14:textId="2C8EDB20" w:rsidR="00433671" w:rsidRDefault="00433671" w:rsidP="00EA6E51">
            <w:pPr>
              <w:pStyle w:val="NoSpacing"/>
            </w:pPr>
            <w:r>
              <w:t>What code did you add to mark the beginning of the procedure’s code?</w:t>
            </w:r>
          </w:p>
        </w:tc>
        <w:tc>
          <w:tcPr>
            <w:tcW w:w="5850" w:type="dxa"/>
            <w:tcBorders>
              <w:bottom w:val="single" w:sz="8" w:space="0" w:color="auto"/>
            </w:tcBorders>
          </w:tcPr>
          <w:p w14:paraId="19459E63" w14:textId="77777777" w:rsidR="00433671" w:rsidRDefault="00433671" w:rsidP="00EA6E51">
            <w:pPr>
              <w:rPr>
                <w:sz w:val="24"/>
                <w:szCs w:val="24"/>
              </w:rPr>
            </w:pPr>
          </w:p>
        </w:tc>
      </w:tr>
      <w:tr w:rsidR="00433671" w:rsidRPr="005C0B16" w14:paraId="049FB2A0" w14:textId="77777777" w:rsidTr="00EA6E51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144"/>
        </w:trPr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</w:tcPr>
          <w:p w14:paraId="29731758" w14:textId="77777777" w:rsidR="00433671" w:rsidRPr="005C0B16" w:rsidRDefault="00433671" w:rsidP="00EA6E51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909" w:type="dxa"/>
            <w:tcBorders>
              <w:top w:val="nil"/>
              <w:left w:val="nil"/>
              <w:bottom w:val="nil"/>
              <w:right w:val="nil"/>
            </w:tcBorders>
          </w:tcPr>
          <w:p w14:paraId="3F5364A9" w14:textId="77777777" w:rsidR="00433671" w:rsidRPr="005C0B16" w:rsidRDefault="00433671" w:rsidP="00EA6E51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585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7D496B20" w14:textId="77777777" w:rsidR="00433671" w:rsidRPr="005C0B16" w:rsidRDefault="00433671" w:rsidP="00EA6E51">
            <w:pPr>
              <w:rPr>
                <w:sz w:val="16"/>
                <w:szCs w:val="16"/>
              </w:rPr>
            </w:pPr>
          </w:p>
        </w:tc>
      </w:tr>
      <w:tr w:rsidR="00433671" w14:paraId="7D93A018" w14:textId="77777777" w:rsidTr="00EA6E51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7D944B4F" w14:textId="77777777" w:rsidR="00433671" w:rsidRPr="00B06932" w:rsidRDefault="00433671" w:rsidP="00EA6E51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lastRenderedPageBreak/>
              <w:sym w:font="Wingdings" w:char="F0E8"/>
            </w:r>
          </w:p>
        </w:tc>
        <w:tc>
          <w:tcPr>
            <w:tcW w:w="2909" w:type="dxa"/>
            <w:tcBorders>
              <w:top w:val="nil"/>
              <w:bottom w:val="nil"/>
              <w:right w:val="nil"/>
            </w:tcBorders>
          </w:tcPr>
          <w:p w14:paraId="3D1A15D4" w14:textId="3B5C47E2" w:rsidR="00433671" w:rsidRPr="00433671" w:rsidRDefault="00433671" w:rsidP="00EA6E51">
            <w:pPr>
              <w:pStyle w:val="NoSpacing"/>
            </w:pPr>
            <w:r>
              <w:t xml:space="preserve">What command did you add to set the </w:t>
            </w:r>
            <w:r w:rsidRPr="00433671">
              <w:rPr>
                <w:i/>
                <w:iCs/>
              </w:rPr>
              <w:t>App.MainWindow</w:t>
            </w:r>
            <w:r>
              <w:t xml:space="preserve"> to your </w:t>
            </w:r>
            <w:r w:rsidRPr="00433671">
              <w:rPr>
                <w:i/>
                <w:iCs/>
              </w:rPr>
              <w:t>MyMainWindow</w:t>
            </w:r>
            <w:r>
              <w:t>?</w:t>
            </w:r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CC430DF" w14:textId="77777777" w:rsidR="00433671" w:rsidRDefault="00433671" w:rsidP="00EA6E51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  <w:tr w:rsidR="00433671" w:rsidRPr="005C0B16" w14:paraId="4E2C0B5A" w14:textId="77777777" w:rsidTr="00EA6E51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144"/>
        </w:trPr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</w:tcPr>
          <w:p w14:paraId="2371A4B1" w14:textId="77777777" w:rsidR="00433671" w:rsidRPr="005C0B16" w:rsidRDefault="00433671" w:rsidP="00EA6E51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909" w:type="dxa"/>
            <w:tcBorders>
              <w:top w:val="nil"/>
              <w:left w:val="nil"/>
              <w:bottom w:val="nil"/>
              <w:right w:val="nil"/>
            </w:tcBorders>
          </w:tcPr>
          <w:p w14:paraId="59C7EA66" w14:textId="77777777" w:rsidR="00433671" w:rsidRPr="005C0B16" w:rsidRDefault="00433671" w:rsidP="00EA6E51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585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65782B8F" w14:textId="77777777" w:rsidR="00433671" w:rsidRPr="005C0B16" w:rsidRDefault="00433671" w:rsidP="00EA6E51">
            <w:pPr>
              <w:rPr>
                <w:sz w:val="16"/>
                <w:szCs w:val="16"/>
              </w:rPr>
            </w:pPr>
          </w:p>
        </w:tc>
      </w:tr>
      <w:tr w:rsidR="00433671" w14:paraId="6CE18BAE" w14:textId="77777777" w:rsidTr="00EA6E51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404040" w:themeFill="text1" w:themeFillTint="BF"/>
            <w:vAlign w:val="center"/>
          </w:tcPr>
          <w:p w14:paraId="0ABC65F2" w14:textId="77777777" w:rsidR="00433671" w:rsidRPr="00B06932" w:rsidRDefault="00433671" w:rsidP="00EA6E51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5C10B3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909" w:type="dxa"/>
            <w:tcBorders>
              <w:top w:val="nil"/>
              <w:left w:val="nil"/>
              <w:bottom w:val="nil"/>
              <w:right w:val="nil"/>
            </w:tcBorders>
          </w:tcPr>
          <w:p w14:paraId="789FBE1E" w14:textId="4D60D2A8" w:rsidR="00433671" w:rsidRDefault="0088501F" w:rsidP="00EA6E51">
            <w:pPr>
              <w:pStyle w:val="NoSpacing"/>
            </w:pPr>
            <w:r>
              <w:t>What command did you usher to show the window?</w:t>
            </w:r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34D707F" w14:textId="77777777" w:rsidR="00433671" w:rsidRDefault="00433671" w:rsidP="00EA6E51">
            <w:pPr>
              <w:rPr>
                <w:sz w:val="24"/>
                <w:szCs w:val="24"/>
              </w:rPr>
            </w:pPr>
          </w:p>
        </w:tc>
      </w:tr>
    </w:tbl>
    <w:p w14:paraId="55A69817" w14:textId="77777777" w:rsidR="00433671" w:rsidRPr="00433671" w:rsidRDefault="00433671" w:rsidP="001B22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"/>
        <w:gridCol w:w="2909"/>
        <w:gridCol w:w="5850"/>
      </w:tblGrid>
      <w:tr w:rsidR="00433671" w14:paraId="0B80CD92" w14:textId="77777777" w:rsidTr="00EA6E51"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404040" w:themeFill="text1" w:themeFillTint="BF"/>
            <w:vAlign w:val="center"/>
          </w:tcPr>
          <w:p w14:paraId="42E5F10A" w14:textId="77777777" w:rsidR="00433671" w:rsidRPr="00B06932" w:rsidRDefault="00433671" w:rsidP="00EA6E51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5C10B3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909" w:type="dxa"/>
            <w:tcBorders>
              <w:top w:val="nil"/>
              <w:left w:val="nil"/>
              <w:bottom w:val="nil"/>
              <w:right w:val="nil"/>
            </w:tcBorders>
          </w:tcPr>
          <w:p w14:paraId="0A5CE760" w14:textId="5F7F5ABC" w:rsidR="00433671" w:rsidRDefault="0088501F" w:rsidP="00EA6E51">
            <w:pPr>
              <w:pStyle w:val="NoSpacing"/>
            </w:pPr>
            <w:r>
              <w:t>What code did you add to mark the end of the procedure’s code?</w:t>
            </w:r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9250014" w14:textId="77777777" w:rsidR="00433671" w:rsidRDefault="00433671" w:rsidP="00EA6E51">
            <w:pPr>
              <w:rPr>
                <w:sz w:val="24"/>
                <w:szCs w:val="24"/>
              </w:rPr>
            </w:pPr>
          </w:p>
        </w:tc>
      </w:tr>
    </w:tbl>
    <w:p w14:paraId="4105EC1A" w14:textId="2E827809" w:rsidR="00433671" w:rsidRDefault="00433671" w:rsidP="001B22D5"/>
    <w:p w14:paraId="5E43AC16" w14:textId="1ABAA1F8" w:rsidR="00B00E46" w:rsidRDefault="00B00E46" w:rsidP="001B22D5">
      <w:r>
        <w:t xml:space="preserve">Only more one step is needed before the app is ready to use </w:t>
      </w:r>
      <w:r w:rsidRPr="00B00E46">
        <w:rPr>
          <w:i/>
          <w:iCs/>
        </w:rPr>
        <w:t>MyMainWindow</w:t>
      </w:r>
      <w:r>
        <w:t>!</w:t>
      </w:r>
    </w:p>
    <w:p w14:paraId="04E46A75" w14:textId="5CACD724" w:rsidR="00B00E46" w:rsidRDefault="00B00E46" w:rsidP="00B00E46">
      <w:pPr>
        <w:pStyle w:val="Heading3"/>
      </w:pPr>
      <w:r>
        <w:t>2.</w:t>
      </w:r>
      <w:r w:rsidR="00454722">
        <w:t>5</w:t>
      </w:r>
      <w:r>
        <w:t xml:space="preserve"> | Remove the Old MainWindow from Startup</w:t>
      </w:r>
    </w:p>
    <w:p w14:paraId="16D9CD67" w14:textId="45E848C9" w:rsidR="00B00E46" w:rsidRDefault="00B00E46" w:rsidP="00B00E46">
      <w:r>
        <w:t xml:space="preserve">For this brief section you will be removing one line of code from the </w:t>
      </w:r>
      <w:r w:rsidRPr="00B00E46">
        <w:rPr>
          <w:i/>
          <w:iCs/>
        </w:rPr>
        <w:t>App.xaml</w:t>
      </w:r>
      <w:r>
        <w:t xml:space="preserve"> file.</w:t>
      </w:r>
      <w:r w:rsidR="003835C4">
        <w:t xml:space="preserve"> Essentially since you are using </w:t>
      </w:r>
      <w:r w:rsidR="001B7562">
        <w:rPr>
          <w:i/>
          <w:iCs/>
        </w:rPr>
        <w:t>My</w:t>
      </w:r>
      <w:r w:rsidR="003835C4" w:rsidRPr="003835C4">
        <w:rPr>
          <w:i/>
          <w:iCs/>
        </w:rPr>
        <w:t>MainWindow</w:t>
      </w:r>
      <w:r w:rsidR="003835C4">
        <w:t xml:space="preserve"> you want to remove </w:t>
      </w:r>
      <w:r w:rsidR="00062C99">
        <w:t xml:space="preserve">the </w:t>
      </w:r>
      <w:r w:rsidR="00D45D1C">
        <w:t>old code that used the one you deleted</w:t>
      </w:r>
      <w:r w:rsidR="003835C4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"/>
        <w:gridCol w:w="2909"/>
        <w:gridCol w:w="5850"/>
      </w:tblGrid>
      <w:tr w:rsidR="003835C4" w14:paraId="76D0D340" w14:textId="77777777" w:rsidTr="00EA6E51"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  <w:shd w:val="clear" w:color="auto" w:fill="404040" w:themeFill="text1" w:themeFillTint="BF"/>
            <w:vAlign w:val="center"/>
          </w:tcPr>
          <w:p w14:paraId="6733280E" w14:textId="77777777" w:rsidR="003835C4" w:rsidRPr="00B06932" w:rsidRDefault="003835C4" w:rsidP="00EA6E51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5C10B3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909" w:type="dxa"/>
            <w:tcBorders>
              <w:top w:val="nil"/>
              <w:left w:val="nil"/>
              <w:bottom w:val="nil"/>
              <w:right w:val="nil"/>
            </w:tcBorders>
          </w:tcPr>
          <w:p w14:paraId="30947E26" w14:textId="65B147E6" w:rsidR="003835C4" w:rsidRDefault="003835C4" w:rsidP="00EA6E51">
            <w:pPr>
              <w:pStyle w:val="NoSpacing"/>
            </w:pPr>
            <w:r>
              <w:t xml:space="preserve">What code did you remove so the app no longer uses the old </w:t>
            </w:r>
            <w:r w:rsidRPr="003835C4">
              <w:rPr>
                <w:i/>
                <w:iCs/>
              </w:rPr>
              <w:t>MainWindow</w:t>
            </w:r>
            <w:r>
              <w:t>?</w:t>
            </w:r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4BB84235" w14:textId="77777777" w:rsidR="003835C4" w:rsidRDefault="003835C4" w:rsidP="00EA6E51">
            <w:pPr>
              <w:rPr>
                <w:sz w:val="24"/>
                <w:szCs w:val="24"/>
              </w:rPr>
            </w:pPr>
          </w:p>
        </w:tc>
      </w:tr>
    </w:tbl>
    <w:p w14:paraId="6E864AB3" w14:textId="11F76133" w:rsidR="0002275A" w:rsidRDefault="0002275A" w:rsidP="0002275A"/>
    <w:p w14:paraId="5A58A2B7" w14:textId="47664A37" w:rsidR="0002275A" w:rsidRDefault="0002275A" w:rsidP="0002275A">
      <w:r>
        <w:t xml:space="preserve">Now run you Desktop app to make sure it can start. You should see some of the buttons and such which </w:t>
      </w:r>
      <w:r w:rsidR="00A22C27">
        <w:t>won’t do much right now.</w:t>
      </w:r>
    </w:p>
    <w:p w14:paraId="79337A70" w14:textId="58E1757C" w:rsidR="001439F0" w:rsidRDefault="001439F0" w:rsidP="001439F0">
      <w:pPr>
        <w:pStyle w:val="Heading1"/>
      </w:pPr>
      <w:r>
        <w:t xml:space="preserve">Step </w:t>
      </w:r>
      <w:r w:rsidR="00D649C2">
        <w:t>3</w:t>
      </w:r>
      <w:r>
        <w:t xml:space="preserve"> | Starting the Simulation</w:t>
      </w:r>
    </w:p>
    <w:p w14:paraId="5C650C0F" w14:textId="010874E5" w:rsidR="00106F45" w:rsidRPr="000F71B5" w:rsidRDefault="00106F45" w:rsidP="00106F45">
      <w:r>
        <w:t xml:space="preserve">In this </w:t>
      </w:r>
      <w:r w:rsidR="00571851">
        <w:t xml:space="preserve">step </w:t>
      </w:r>
      <w:r>
        <w:t>you will add a procedure that contains code to start the simulation.</w:t>
      </w:r>
      <w:r w:rsidR="000F71B5">
        <w:t xml:space="preserve"> Before you start thoug</w:t>
      </w:r>
      <w:r w:rsidR="00B31AFA">
        <w:t xml:space="preserve">h, </w:t>
      </w:r>
      <w:r w:rsidR="000F71B5">
        <w:t xml:space="preserve">it is important to note that </w:t>
      </w:r>
      <w:r w:rsidR="00B31AFA">
        <w:t xml:space="preserve">the </w:t>
      </w:r>
      <w:r w:rsidR="000F71B5">
        <w:t>infrastructure</w:t>
      </w:r>
      <w:r w:rsidR="003B3848">
        <w:t xml:space="preserve"> for this app</w:t>
      </w:r>
      <w:r w:rsidR="000F71B5">
        <w:t xml:space="preserve"> has been setup for you behind the scenes. Therefore, know that when you can access </w:t>
      </w:r>
      <w:r w:rsidR="006D4178">
        <w:t xml:space="preserve">for say, </w:t>
      </w:r>
      <w:r w:rsidR="000F71B5">
        <w:t xml:space="preserve">the </w:t>
      </w:r>
      <w:r w:rsidR="000F71B5">
        <w:rPr>
          <w:i/>
          <w:iCs/>
        </w:rPr>
        <w:t>Game</w:t>
      </w:r>
      <w:r w:rsidR="000F71B5">
        <w:t xml:space="preserve"> variable </w:t>
      </w:r>
      <w:r w:rsidR="00207BB5">
        <w:t>without creating it yourself; it has been setup for you</w:t>
      </w:r>
      <w:r w:rsidR="00F3661A">
        <w:t xml:space="preserve"> already.</w:t>
      </w:r>
      <w:r w:rsidR="00FE6401">
        <w:t xml:space="preserve"> This is the case for all steps here forth.</w:t>
      </w:r>
    </w:p>
    <w:p w14:paraId="467769A2" w14:textId="31A5801B" w:rsidR="002C4D4C" w:rsidRDefault="002C4D4C" w:rsidP="002C4D4C">
      <w:pPr>
        <w:pStyle w:val="ListParagraph"/>
        <w:numPr>
          <w:ilvl w:val="1"/>
          <w:numId w:val="31"/>
        </w:numPr>
      </w:pPr>
      <w:r>
        <w:t>Expose an existing procedure</w:t>
      </w:r>
      <w:r w:rsidR="00BF0CDF">
        <w:t xml:space="preserve"> </w:t>
      </w:r>
      <w:r w:rsidR="00124490">
        <w:t xml:space="preserve">and add a library reference </w:t>
      </w:r>
      <w:r w:rsidR="00BF0CDF">
        <w:t>(3.1)</w:t>
      </w:r>
    </w:p>
    <w:p w14:paraId="498BD4ED" w14:textId="3EFCBF5A" w:rsidR="002C4D4C" w:rsidRDefault="002C4D4C" w:rsidP="002C4D4C">
      <w:pPr>
        <w:pStyle w:val="ListParagraph"/>
        <w:numPr>
          <w:ilvl w:val="1"/>
          <w:numId w:val="31"/>
        </w:numPr>
      </w:pPr>
      <w:r>
        <w:t>Disabling and capturing provided input</w:t>
      </w:r>
      <w:r w:rsidR="00BF0CDF">
        <w:t xml:space="preserve"> (3.2)</w:t>
      </w:r>
    </w:p>
    <w:p w14:paraId="50A637BA" w14:textId="6491B08B" w:rsidR="002C4D4C" w:rsidRDefault="002C4D4C" w:rsidP="002C4D4C">
      <w:pPr>
        <w:pStyle w:val="ListParagraph"/>
        <w:numPr>
          <w:ilvl w:val="1"/>
          <w:numId w:val="31"/>
        </w:numPr>
      </w:pPr>
      <w:r>
        <w:t>Create a grid and set its number of rows &amp; columns</w:t>
      </w:r>
      <w:r w:rsidR="00BF0CDF">
        <w:t xml:space="preserve"> (3.3)</w:t>
      </w:r>
    </w:p>
    <w:p w14:paraId="3F8A041C" w14:textId="09AAFF6E" w:rsidR="002C4D4C" w:rsidRDefault="002C4D4C" w:rsidP="002C4D4C">
      <w:pPr>
        <w:pStyle w:val="ListParagraph"/>
        <w:numPr>
          <w:ilvl w:val="1"/>
          <w:numId w:val="31"/>
        </w:numPr>
      </w:pPr>
      <w:r>
        <w:t>Create a loop that visits all rows</w:t>
      </w:r>
      <w:r w:rsidR="00BF0CDF">
        <w:t xml:space="preserve"> (3.4)</w:t>
      </w:r>
    </w:p>
    <w:p w14:paraId="26BF1026" w14:textId="33779C1F" w:rsidR="002C4D4C" w:rsidRDefault="002C4D4C" w:rsidP="002C4D4C">
      <w:pPr>
        <w:pStyle w:val="ListParagraph"/>
        <w:numPr>
          <w:ilvl w:val="1"/>
          <w:numId w:val="31"/>
        </w:numPr>
      </w:pPr>
      <w:r>
        <w:t>Create a loop that visits all columns</w:t>
      </w:r>
      <w:r w:rsidR="00BF0CDF">
        <w:t xml:space="preserve"> (3.5)</w:t>
      </w:r>
    </w:p>
    <w:p w14:paraId="369AA259" w14:textId="16AE01FA" w:rsidR="002C4D4C" w:rsidRDefault="002C4D4C" w:rsidP="002C4D4C">
      <w:pPr>
        <w:pStyle w:val="ListParagraph"/>
        <w:numPr>
          <w:ilvl w:val="1"/>
          <w:numId w:val="31"/>
        </w:numPr>
      </w:pPr>
      <w:r>
        <w:t>Setup</w:t>
      </w:r>
      <w:r w:rsidR="008247BB">
        <w:t xml:space="preserve"> the</w:t>
      </w:r>
      <w:r>
        <w:t xml:space="preserve"> image</w:t>
      </w:r>
      <w:r w:rsidR="00B31AFA">
        <w:t>s</w:t>
      </w:r>
      <w:r>
        <w:t xml:space="preserve"> </w:t>
      </w:r>
      <w:r w:rsidR="008247BB">
        <w:t>displaying</w:t>
      </w:r>
      <w:r w:rsidR="003779D1">
        <w:t xml:space="preserve"> </w:t>
      </w:r>
      <w:r w:rsidR="00C85ABC">
        <w:t>the</w:t>
      </w:r>
      <w:r w:rsidR="0021073D">
        <w:t xml:space="preserve"> instructor</w:t>
      </w:r>
      <w:r w:rsidR="00575C0B">
        <w:t>s in the simulati</w:t>
      </w:r>
      <w:r w:rsidR="00B9100C">
        <w:t>on</w:t>
      </w:r>
      <w:r w:rsidR="0021073D">
        <w:t xml:space="preserve"> </w:t>
      </w:r>
      <w:r w:rsidR="00BF0CDF">
        <w:t>(3.6)</w:t>
      </w:r>
    </w:p>
    <w:p w14:paraId="33D5339A" w14:textId="0D435536" w:rsidR="002C4D4C" w:rsidRDefault="002C4D4C" w:rsidP="002C4D4C">
      <w:pPr>
        <w:pStyle w:val="ListParagraph"/>
        <w:numPr>
          <w:ilvl w:val="1"/>
          <w:numId w:val="31"/>
        </w:numPr>
      </w:pPr>
      <w:r>
        <w:t xml:space="preserve">Add </w:t>
      </w:r>
      <w:r w:rsidRPr="002C4D4C">
        <w:rPr>
          <w:i/>
          <w:iCs/>
        </w:rPr>
        <w:t>cycleGrid</w:t>
      </w:r>
      <w:r>
        <w:t xml:space="preserve"> to the </w:t>
      </w:r>
      <w:r w:rsidR="002813C5">
        <w:t>window</w:t>
      </w:r>
      <w:r>
        <w:t xml:space="preserve"> and start the simulation</w:t>
      </w:r>
      <w:r w:rsidR="00BF0CDF">
        <w:t xml:space="preserve"> (3.7)</w:t>
      </w:r>
    </w:p>
    <w:p w14:paraId="6B28B096" w14:textId="1CAAC689" w:rsidR="00D3052F" w:rsidRDefault="00D3052F" w:rsidP="00D3052F">
      <w:pPr>
        <w:pStyle w:val="Heading3"/>
      </w:pPr>
      <w:r>
        <w:t>3.1 | Exposing the OnStartSimulation Procedure</w:t>
      </w:r>
    </w:p>
    <w:p w14:paraId="2947B3EF" w14:textId="658A8D67" w:rsidR="0090201D" w:rsidRPr="00D3052F" w:rsidRDefault="00D3052F" w:rsidP="00D3052F">
      <w:r>
        <w:t xml:space="preserve">In this section you will expose the OnStartSimulation procedure as the title suggest. Don’t worry about the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void </w:t>
      </w:r>
      <w:r>
        <w:t xml:space="preserve">when exposing this procedure, for those words are beyond today’s </w:t>
      </w:r>
      <w:r>
        <w:lastRenderedPageBreak/>
        <w:t>session. This goes for all similar sections where you are exposing a procedure.</w:t>
      </w:r>
      <w:r w:rsidR="00C42DC3">
        <w:t xml:space="preserve"> </w:t>
      </w:r>
      <w:r w:rsidR="002377C0">
        <w:t>T</w:t>
      </w:r>
      <w:r w:rsidR="00C42DC3">
        <w:t xml:space="preserve">his procedure executes when the </w:t>
      </w:r>
      <w:r w:rsidR="00C42DC3" w:rsidRPr="00C42DC3">
        <w:rPr>
          <w:i/>
          <w:iCs/>
        </w:rPr>
        <w:t>Start</w:t>
      </w:r>
      <w:r w:rsidR="00C42DC3">
        <w:t xml:space="preserve"> button is clicked.</w:t>
      </w:r>
      <w:r w:rsidR="0030442F">
        <w:t xml:space="preserve"> You have already seen </w:t>
      </w:r>
      <w:r w:rsidR="00F51C36">
        <w:t>the</w:t>
      </w:r>
      <w:r w:rsidR="0030442F">
        <w:t xml:space="preserve"> </w:t>
      </w:r>
      <w:r w:rsidR="0030442F" w:rsidRPr="0030442F">
        <w:rPr>
          <w:i/>
          <w:iCs/>
        </w:rPr>
        <w:t>Start</w:t>
      </w:r>
      <w:r w:rsidR="0030442F">
        <w:t xml:space="preserve"> button when you ran </w:t>
      </w:r>
      <w:r w:rsidR="00EE1A03">
        <w:t>your</w:t>
      </w:r>
      <w:r w:rsidR="0030442F">
        <w:t xml:space="preserve"> app in the previous step.</w:t>
      </w:r>
      <w:r w:rsidR="002377C0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2909"/>
        <w:gridCol w:w="5850"/>
      </w:tblGrid>
      <w:tr w:rsidR="0090201D" w14:paraId="3CE7816F" w14:textId="77777777" w:rsidTr="00EA6E51">
        <w:tc>
          <w:tcPr>
            <w:tcW w:w="601" w:type="dxa"/>
            <w:shd w:val="clear" w:color="auto" w:fill="404040" w:themeFill="text1" w:themeFillTint="BF"/>
            <w:vAlign w:val="center"/>
          </w:tcPr>
          <w:p w14:paraId="3ECE9F02" w14:textId="77777777" w:rsidR="0090201D" w:rsidRPr="009F6DD2" w:rsidRDefault="0090201D" w:rsidP="00EA6E51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B06932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909" w:type="dxa"/>
          </w:tcPr>
          <w:p w14:paraId="17B6D8A2" w14:textId="7C5D7863" w:rsidR="0090201D" w:rsidRDefault="0090201D" w:rsidP="00EA6E51">
            <w:pPr>
              <w:pStyle w:val="NoSpacing"/>
            </w:pPr>
            <w:r>
              <w:t>What code did you type to expose the start procedure?</w:t>
            </w:r>
          </w:p>
        </w:tc>
        <w:tc>
          <w:tcPr>
            <w:tcW w:w="5850" w:type="dxa"/>
            <w:tcBorders>
              <w:bottom w:val="single" w:sz="8" w:space="0" w:color="auto"/>
            </w:tcBorders>
          </w:tcPr>
          <w:p w14:paraId="5CA18E93" w14:textId="77777777" w:rsidR="0090201D" w:rsidRDefault="0090201D" w:rsidP="00EA6E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90201D" w:rsidRPr="005C0B16" w14:paraId="5679047F" w14:textId="77777777" w:rsidTr="00EA6E51">
        <w:trPr>
          <w:trHeight w:val="144"/>
        </w:trPr>
        <w:tc>
          <w:tcPr>
            <w:tcW w:w="601" w:type="dxa"/>
            <w:shd w:val="clear" w:color="auto" w:fill="auto"/>
            <w:vAlign w:val="center"/>
          </w:tcPr>
          <w:p w14:paraId="185D459C" w14:textId="77777777" w:rsidR="0090201D" w:rsidRPr="005C0B16" w:rsidRDefault="0090201D" w:rsidP="00EA6E51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909" w:type="dxa"/>
          </w:tcPr>
          <w:p w14:paraId="4D4433AF" w14:textId="77777777" w:rsidR="0090201D" w:rsidRPr="005C0B16" w:rsidRDefault="0090201D" w:rsidP="00EA6E51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5850" w:type="dxa"/>
            <w:tcBorders>
              <w:top w:val="single" w:sz="8" w:space="0" w:color="auto"/>
            </w:tcBorders>
          </w:tcPr>
          <w:p w14:paraId="4C7F9B63" w14:textId="77777777" w:rsidR="0090201D" w:rsidRPr="005C0B16" w:rsidRDefault="0090201D" w:rsidP="00EA6E51">
            <w:pPr>
              <w:rPr>
                <w:sz w:val="16"/>
                <w:szCs w:val="16"/>
              </w:rPr>
            </w:pPr>
          </w:p>
        </w:tc>
      </w:tr>
      <w:tr w:rsidR="0090201D" w14:paraId="702406DD" w14:textId="77777777" w:rsidTr="00EA6E51">
        <w:tc>
          <w:tcPr>
            <w:tcW w:w="601" w:type="dxa"/>
            <w:shd w:val="clear" w:color="auto" w:fill="404040" w:themeFill="text1" w:themeFillTint="BF"/>
            <w:vAlign w:val="center"/>
          </w:tcPr>
          <w:p w14:paraId="7BAE6CAD" w14:textId="77777777" w:rsidR="0090201D" w:rsidRPr="00B06932" w:rsidRDefault="0090201D" w:rsidP="00EA6E51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909" w:type="dxa"/>
          </w:tcPr>
          <w:p w14:paraId="6D8C224E" w14:textId="2E9F8B23" w:rsidR="0090201D" w:rsidRDefault="0090201D" w:rsidP="00EA6E51">
            <w:pPr>
              <w:pStyle w:val="NoSpacing"/>
            </w:pPr>
            <w:r>
              <w:t>What code did you write to mark the start of the procedure?</w:t>
            </w:r>
          </w:p>
        </w:tc>
        <w:tc>
          <w:tcPr>
            <w:tcW w:w="5850" w:type="dxa"/>
            <w:tcBorders>
              <w:bottom w:val="single" w:sz="8" w:space="0" w:color="auto"/>
            </w:tcBorders>
          </w:tcPr>
          <w:p w14:paraId="340CF51C" w14:textId="77777777" w:rsidR="0090201D" w:rsidRDefault="0090201D" w:rsidP="00EA6E51">
            <w:pPr>
              <w:rPr>
                <w:sz w:val="24"/>
                <w:szCs w:val="24"/>
              </w:rPr>
            </w:pPr>
          </w:p>
        </w:tc>
      </w:tr>
      <w:tr w:rsidR="0090201D" w:rsidRPr="005C0B16" w14:paraId="795A2709" w14:textId="77777777" w:rsidTr="00EA6E51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144"/>
        </w:trPr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</w:tcPr>
          <w:p w14:paraId="3128485E" w14:textId="77777777" w:rsidR="0090201D" w:rsidRPr="005C0B16" w:rsidRDefault="0090201D" w:rsidP="00EA6E51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909" w:type="dxa"/>
            <w:tcBorders>
              <w:top w:val="nil"/>
              <w:left w:val="nil"/>
              <w:bottom w:val="nil"/>
              <w:right w:val="nil"/>
            </w:tcBorders>
          </w:tcPr>
          <w:p w14:paraId="716D1031" w14:textId="77777777" w:rsidR="0090201D" w:rsidRPr="005C0B16" w:rsidRDefault="0090201D" w:rsidP="00EA6E51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585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00132409" w14:textId="77777777" w:rsidR="0090201D" w:rsidRPr="005C0B16" w:rsidRDefault="0090201D" w:rsidP="00EA6E51">
            <w:pPr>
              <w:rPr>
                <w:sz w:val="16"/>
                <w:szCs w:val="16"/>
              </w:rPr>
            </w:pPr>
          </w:p>
        </w:tc>
      </w:tr>
      <w:tr w:rsidR="0090201D" w14:paraId="44D8AA83" w14:textId="77777777" w:rsidTr="00EA6E51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12988633" w14:textId="77777777" w:rsidR="0090201D" w:rsidRPr="00B06932" w:rsidRDefault="0090201D" w:rsidP="00EA6E51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909" w:type="dxa"/>
            <w:tcBorders>
              <w:top w:val="nil"/>
              <w:bottom w:val="nil"/>
              <w:right w:val="nil"/>
            </w:tcBorders>
          </w:tcPr>
          <w:p w14:paraId="00611272" w14:textId="57EC3AE7" w:rsidR="0090201D" w:rsidRPr="00433671" w:rsidRDefault="0090201D" w:rsidP="00EA6E51">
            <w:pPr>
              <w:pStyle w:val="NoSpacing"/>
            </w:pPr>
            <w:r>
              <w:t>What code did you write to mark the end of the procedure?</w:t>
            </w:r>
          </w:p>
        </w:tc>
        <w:tc>
          <w:tcPr>
            <w:tcW w:w="585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70D5092" w14:textId="77777777" w:rsidR="0090201D" w:rsidRDefault="0090201D" w:rsidP="00EA6E51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</w:tbl>
    <w:p w14:paraId="6826719A" w14:textId="5D1611CF" w:rsidR="00C42DC3" w:rsidRDefault="006822BF" w:rsidP="00C42DC3">
      <w:pPr>
        <w:pStyle w:val="Heading3"/>
      </w:pPr>
      <w:r>
        <w:br/>
      </w:r>
      <w:r w:rsidR="00C42DC3">
        <w:t>3.2 | Disable &amp; Capture User Input</w:t>
      </w:r>
    </w:p>
    <w:p w14:paraId="1EF91D62" w14:textId="7937883E" w:rsidR="00C42DC3" w:rsidRDefault="00C42DC3" w:rsidP="00C42DC3">
      <w:r>
        <w:t>Here you will be disabling the</w:t>
      </w:r>
      <w:r w:rsidR="002D0B26">
        <w:t xml:space="preserve"> input controls and then capturing the values the user entered in them.</w:t>
      </w:r>
      <w:r w:rsidR="00823DDA">
        <w:t xml:space="preserve"> We </w:t>
      </w:r>
      <w:r w:rsidR="00660F80">
        <w:t>are</w:t>
      </w:r>
      <w:r w:rsidR="00D14F1E">
        <w:t xml:space="preserve"> </w:t>
      </w:r>
      <w:r w:rsidR="00823DDA">
        <w:t xml:space="preserve">disabling them so the user cannot change </w:t>
      </w:r>
      <w:r w:rsidR="00E10FE9">
        <w:t>their values when the simulation is running.</w:t>
      </w:r>
      <w:r w:rsidR="00DE5AAF">
        <w:t xml:space="preserve"> Just like the console app you will need three values to be given to the </w:t>
      </w:r>
      <w:r w:rsidR="00DE5AAF">
        <w:rPr>
          <w:i/>
          <w:iCs/>
        </w:rPr>
        <w:t>Game</w:t>
      </w:r>
      <w:r w:rsidR="00DE5AAF">
        <w:t xml:space="preserve"> </w:t>
      </w:r>
      <w:r w:rsidR="006822BF">
        <w:t>variable:</w:t>
      </w:r>
      <w:r w:rsidR="006C5103">
        <w:t xml:space="preserve"> rows, columns, and the cycle time</w:t>
      </w:r>
      <w:r w:rsidR="00DE5AAF">
        <w:t>.</w:t>
      </w:r>
      <w: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2189"/>
        <w:gridCol w:w="6570"/>
      </w:tblGrid>
      <w:tr w:rsidR="002B4475" w14:paraId="71786A7C" w14:textId="77777777" w:rsidTr="002B4475">
        <w:tc>
          <w:tcPr>
            <w:tcW w:w="601" w:type="dxa"/>
            <w:shd w:val="clear" w:color="auto" w:fill="404040" w:themeFill="text1" w:themeFillTint="BF"/>
            <w:vAlign w:val="center"/>
          </w:tcPr>
          <w:p w14:paraId="41279E87" w14:textId="77777777" w:rsidR="002B4475" w:rsidRPr="009F6DD2" w:rsidRDefault="002B4475" w:rsidP="00EA6E51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B06932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189" w:type="dxa"/>
          </w:tcPr>
          <w:p w14:paraId="27F973EA" w14:textId="6C1A379E" w:rsidR="002B4475" w:rsidRDefault="002B4475" w:rsidP="00EA6E51">
            <w:pPr>
              <w:pStyle w:val="NoSpacing"/>
            </w:pPr>
            <w:r>
              <w:t>What command did you write to disable user input?</w:t>
            </w:r>
          </w:p>
        </w:tc>
        <w:tc>
          <w:tcPr>
            <w:tcW w:w="6570" w:type="dxa"/>
            <w:tcBorders>
              <w:bottom w:val="single" w:sz="8" w:space="0" w:color="auto"/>
            </w:tcBorders>
          </w:tcPr>
          <w:p w14:paraId="27E0ADCD" w14:textId="77777777" w:rsidR="002B4475" w:rsidRDefault="002B4475" w:rsidP="00EA6E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2B4475" w:rsidRPr="005C0B16" w14:paraId="6E2E43D7" w14:textId="77777777" w:rsidTr="002B4475">
        <w:trPr>
          <w:trHeight w:val="144"/>
        </w:trPr>
        <w:tc>
          <w:tcPr>
            <w:tcW w:w="601" w:type="dxa"/>
            <w:shd w:val="clear" w:color="auto" w:fill="auto"/>
            <w:vAlign w:val="center"/>
          </w:tcPr>
          <w:p w14:paraId="339A0F28" w14:textId="77777777" w:rsidR="002B4475" w:rsidRPr="005C0B16" w:rsidRDefault="002B4475" w:rsidP="00EA6E51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189" w:type="dxa"/>
          </w:tcPr>
          <w:p w14:paraId="384451F7" w14:textId="77777777" w:rsidR="002B4475" w:rsidRPr="005C0B16" w:rsidRDefault="002B4475" w:rsidP="00EA6E51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6570" w:type="dxa"/>
            <w:tcBorders>
              <w:top w:val="single" w:sz="8" w:space="0" w:color="auto"/>
            </w:tcBorders>
          </w:tcPr>
          <w:p w14:paraId="300941CE" w14:textId="77777777" w:rsidR="002B4475" w:rsidRPr="005C0B16" w:rsidRDefault="002B4475" w:rsidP="00EA6E51">
            <w:pPr>
              <w:rPr>
                <w:sz w:val="16"/>
                <w:szCs w:val="16"/>
              </w:rPr>
            </w:pPr>
          </w:p>
        </w:tc>
      </w:tr>
      <w:tr w:rsidR="002B4475" w14:paraId="533B81FC" w14:textId="77777777" w:rsidTr="002B4475">
        <w:tc>
          <w:tcPr>
            <w:tcW w:w="601" w:type="dxa"/>
            <w:shd w:val="clear" w:color="auto" w:fill="404040" w:themeFill="text1" w:themeFillTint="BF"/>
            <w:vAlign w:val="center"/>
          </w:tcPr>
          <w:p w14:paraId="7FED7E4C" w14:textId="77777777" w:rsidR="002B4475" w:rsidRPr="00B06932" w:rsidRDefault="002B4475" w:rsidP="00EA6E51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189" w:type="dxa"/>
          </w:tcPr>
          <w:p w14:paraId="551318BA" w14:textId="29276302" w:rsidR="002B4475" w:rsidRDefault="002B4475" w:rsidP="00EA6E51">
            <w:pPr>
              <w:pStyle w:val="NoSpacing"/>
            </w:pPr>
            <w:r>
              <w:t>What code did you write to capture the number of rows?</w:t>
            </w:r>
          </w:p>
        </w:tc>
        <w:tc>
          <w:tcPr>
            <w:tcW w:w="6570" w:type="dxa"/>
            <w:tcBorders>
              <w:bottom w:val="single" w:sz="8" w:space="0" w:color="auto"/>
            </w:tcBorders>
          </w:tcPr>
          <w:p w14:paraId="58A87FCB" w14:textId="77777777" w:rsidR="002B4475" w:rsidRDefault="002B4475" w:rsidP="00EA6E51">
            <w:pPr>
              <w:rPr>
                <w:sz w:val="24"/>
                <w:szCs w:val="24"/>
              </w:rPr>
            </w:pPr>
          </w:p>
        </w:tc>
      </w:tr>
      <w:tr w:rsidR="002B4475" w:rsidRPr="005C0B16" w14:paraId="2FA63D40" w14:textId="77777777" w:rsidTr="002B4475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144"/>
        </w:trPr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</w:tcPr>
          <w:p w14:paraId="2CF68853" w14:textId="77777777" w:rsidR="002B4475" w:rsidRPr="005C0B16" w:rsidRDefault="002B4475" w:rsidP="00EA6E51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189" w:type="dxa"/>
            <w:tcBorders>
              <w:top w:val="nil"/>
              <w:left w:val="nil"/>
              <w:bottom w:val="nil"/>
              <w:right w:val="nil"/>
            </w:tcBorders>
          </w:tcPr>
          <w:p w14:paraId="08D8A196" w14:textId="77777777" w:rsidR="002B4475" w:rsidRPr="005C0B16" w:rsidRDefault="002B4475" w:rsidP="00EA6E51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657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79BBAB44" w14:textId="77777777" w:rsidR="002B4475" w:rsidRPr="005C0B16" w:rsidRDefault="002B4475" w:rsidP="00EA6E51">
            <w:pPr>
              <w:rPr>
                <w:sz w:val="16"/>
                <w:szCs w:val="16"/>
              </w:rPr>
            </w:pPr>
          </w:p>
        </w:tc>
      </w:tr>
      <w:tr w:rsidR="002B4475" w14:paraId="366908B5" w14:textId="77777777" w:rsidTr="002B4475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1788894F" w14:textId="77777777" w:rsidR="002B4475" w:rsidRPr="00B06932" w:rsidRDefault="002B4475" w:rsidP="00EA6E51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189" w:type="dxa"/>
            <w:tcBorders>
              <w:top w:val="nil"/>
              <w:bottom w:val="nil"/>
              <w:right w:val="nil"/>
            </w:tcBorders>
          </w:tcPr>
          <w:p w14:paraId="6C0852FE" w14:textId="13E291DC" w:rsidR="002B4475" w:rsidRPr="00433671" w:rsidRDefault="002B4475" w:rsidP="00EA6E51">
            <w:pPr>
              <w:pStyle w:val="NoSpacing"/>
            </w:pPr>
            <w:r>
              <w:t>What code did you add to capture the number of columns?</w:t>
            </w: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1664DC6D" w14:textId="77777777" w:rsidR="002B4475" w:rsidRDefault="002B4475" w:rsidP="00EA6E51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</w:tbl>
    <w:p w14:paraId="18452864" w14:textId="77777777" w:rsidR="002B4475" w:rsidRPr="00C42DC3" w:rsidRDefault="002B4475" w:rsidP="00C42DC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"/>
        <w:gridCol w:w="2184"/>
        <w:gridCol w:w="6570"/>
      </w:tblGrid>
      <w:tr w:rsidR="002B4475" w14:paraId="554B4339" w14:textId="77777777" w:rsidTr="002B4475"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2C70A041" w14:textId="77777777" w:rsidR="002B4475" w:rsidRPr="00B06932" w:rsidRDefault="002B4475" w:rsidP="002B4475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184" w:type="dxa"/>
            <w:tcBorders>
              <w:top w:val="nil"/>
              <w:bottom w:val="nil"/>
              <w:right w:val="nil"/>
            </w:tcBorders>
          </w:tcPr>
          <w:p w14:paraId="77C0A83D" w14:textId="01D244AF" w:rsidR="002B4475" w:rsidRPr="00433671" w:rsidRDefault="002B4475" w:rsidP="00EA6E51">
            <w:pPr>
              <w:pStyle w:val="NoSpacing"/>
            </w:pPr>
            <w:r>
              <w:t>What code did you add to get the cycle time?</w:t>
            </w:r>
          </w:p>
        </w:tc>
        <w:tc>
          <w:tcPr>
            <w:tcW w:w="657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35032911" w14:textId="77777777" w:rsidR="002B4475" w:rsidRDefault="002B4475" w:rsidP="00EA6E51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</w:tbl>
    <w:p w14:paraId="0D9E579E" w14:textId="4D1B77E1" w:rsidR="002B4475" w:rsidRDefault="00C27EA0" w:rsidP="00C27EA0">
      <w:pPr>
        <w:pStyle w:val="Heading3"/>
      </w:pPr>
      <w:r>
        <w:br/>
        <w:t>3.3 | Create a Grid and Set its Number of Rows &amp; Columns</w:t>
      </w:r>
    </w:p>
    <w:p w14:paraId="31D2D964" w14:textId="078C35EC" w:rsidR="00C27EA0" w:rsidRDefault="00C27EA0" w:rsidP="00C27EA0">
      <w:r>
        <w:t xml:space="preserve">For this section you will </w:t>
      </w:r>
      <w:r w:rsidR="004452AF">
        <w:t>add a library and then</w:t>
      </w:r>
      <w:r>
        <w:t xml:space="preserve"> create a </w:t>
      </w:r>
      <w:r w:rsidRPr="00C27EA0">
        <w:rPr>
          <w:i/>
          <w:iCs/>
        </w:rPr>
        <w:t>Grid</w:t>
      </w:r>
      <w:r>
        <w:rPr>
          <w:i/>
          <w:iCs/>
        </w:rPr>
        <w:t xml:space="preserve"> </w:t>
      </w:r>
      <w:r w:rsidR="001541DC" w:rsidRPr="00E65D7B">
        <w:t>(imported from the library you just added)</w:t>
      </w:r>
      <w:r w:rsidR="001541DC">
        <w:t xml:space="preserve"> </w:t>
      </w:r>
      <w:r>
        <w:t xml:space="preserve">and store it inside of the </w:t>
      </w:r>
      <w:r w:rsidRPr="00C27EA0">
        <w:rPr>
          <w:i/>
          <w:iCs/>
        </w:rPr>
        <w:t>cycleGrid</w:t>
      </w:r>
      <w:r>
        <w:t xml:space="preserve"> variable. After that you will need to execute a procedure that already </w:t>
      </w:r>
      <w:r>
        <w:lastRenderedPageBreak/>
        <w:t>exist for you.</w:t>
      </w:r>
      <w:r w:rsidR="00FA02FD">
        <w:t xml:space="preserve"> The procedure name is </w:t>
      </w:r>
      <w:r w:rsidR="00FA02FD" w:rsidRPr="00FA02FD">
        <w:rPr>
          <w:i/>
          <w:iCs/>
        </w:rPr>
        <w:t>SetCycleGridRowsAndColumns</w:t>
      </w:r>
      <w:r w:rsidR="00FA02FD">
        <w:t>, following how other procedures are told to execute see if you can figure out how to tell it to execute.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2819"/>
        <w:gridCol w:w="5940"/>
      </w:tblGrid>
      <w:tr w:rsidR="006822BF" w14:paraId="0E706B3D" w14:textId="77777777" w:rsidTr="00411EFF">
        <w:tc>
          <w:tcPr>
            <w:tcW w:w="601" w:type="dxa"/>
            <w:shd w:val="clear" w:color="auto" w:fill="404040" w:themeFill="text1" w:themeFillTint="BF"/>
            <w:vAlign w:val="center"/>
          </w:tcPr>
          <w:p w14:paraId="09903655" w14:textId="77777777" w:rsidR="006822BF" w:rsidRPr="009F6DD2" w:rsidRDefault="006822BF" w:rsidP="00411EFF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B06932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819" w:type="dxa"/>
          </w:tcPr>
          <w:p w14:paraId="7C811EE9" w14:textId="0B7382AB" w:rsidR="006822BF" w:rsidRPr="007A0789" w:rsidRDefault="006822BF" w:rsidP="00411EFF">
            <w:pPr>
              <w:pStyle w:val="NoSpacing"/>
            </w:pPr>
            <w:r>
              <w:t xml:space="preserve">What code </w:t>
            </w:r>
            <w:r>
              <w:t>did you add to</w:t>
            </w:r>
            <w:r w:rsidR="00AF019A">
              <w:t xml:space="preserve"> use </w:t>
            </w:r>
            <w:r>
              <w:t xml:space="preserve">another library </w:t>
            </w:r>
            <w:r w:rsidR="00FA0277">
              <w:t>in</w:t>
            </w:r>
            <w:r>
              <w:t xml:space="preserve"> your </w:t>
            </w:r>
            <w:r w:rsidRPr="006822BF">
              <w:rPr>
                <w:i/>
                <w:iCs/>
              </w:rPr>
              <w:t>MyMainWindow</w:t>
            </w:r>
            <w:r>
              <w:t>?</w:t>
            </w:r>
          </w:p>
        </w:tc>
        <w:tc>
          <w:tcPr>
            <w:tcW w:w="5940" w:type="dxa"/>
            <w:tcBorders>
              <w:bottom w:val="single" w:sz="8" w:space="0" w:color="auto"/>
            </w:tcBorders>
          </w:tcPr>
          <w:p w14:paraId="008BCE27" w14:textId="77777777" w:rsidR="006822BF" w:rsidRDefault="006822BF" w:rsidP="00411EF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</w:tbl>
    <w:p w14:paraId="409ADE85" w14:textId="77777777" w:rsidR="006822BF" w:rsidRDefault="006822BF" w:rsidP="00C27EA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2819"/>
        <w:gridCol w:w="5940"/>
      </w:tblGrid>
      <w:tr w:rsidR="007A0789" w14:paraId="376C0292" w14:textId="77777777" w:rsidTr="007A0789">
        <w:tc>
          <w:tcPr>
            <w:tcW w:w="601" w:type="dxa"/>
            <w:shd w:val="clear" w:color="auto" w:fill="404040" w:themeFill="text1" w:themeFillTint="BF"/>
            <w:vAlign w:val="center"/>
          </w:tcPr>
          <w:p w14:paraId="71153A7D" w14:textId="77777777" w:rsidR="007A0789" w:rsidRPr="009F6DD2" w:rsidRDefault="007A0789" w:rsidP="00EA6E51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B06932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819" w:type="dxa"/>
          </w:tcPr>
          <w:p w14:paraId="5671BF86" w14:textId="0771FE11" w:rsidR="007A0789" w:rsidRPr="007A0789" w:rsidRDefault="007A0789" w:rsidP="00EA6E51">
            <w:pPr>
              <w:pStyle w:val="NoSpacing"/>
            </w:pPr>
            <w:r>
              <w:t xml:space="preserve">What code did you write to create a new </w:t>
            </w:r>
            <w:r>
              <w:rPr>
                <w:i/>
                <w:iCs/>
              </w:rPr>
              <w:t>Grid</w:t>
            </w:r>
            <w:r>
              <w:t xml:space="preserve"> and store it in the </w:t>
            </w:r>
            <w:r>
              <w:rPr>
                <w:i/>
                <w:iCs/>
              </w:rPr>
              <w:t>cycleGrid</w:t>
            </w:r>
            <w:r>
              <w:t xml:space="preserve"> variable?</w:t>
            </w:r>
          </w:p>
        </w:tc>
        <w:tc>
          <w:tcPr>
            <w:tcW w:w="5940" w:type="dxa"/>
            <w:tcBorders>
              <w:bottom w:val="single" w:sz="8" w:space="0" w:color="auto"/>
            </w:tcBorders>
          </w:tcPr>
          <w:p w14:paraId="64CD6A18" w14:textId="77777777" w:rsidR="007A0789" w:rsidRDefault="007A0789" w:rsidP="00EA6E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7A0789" w:rsidRPr="005C0B16" w14:paraId="67B9D272" w14:textId="77777777" w:rsidTr="007A0789">
        <w:trPr>
          <w:trHeight w:val="144"/>
        </w:trPr>
        <w:tc>
          <w:tcPr>
            <w:tcW w:w="601" w:type="dxa"/>
            <w:shd w:val="clear" w:color="auto" w:fill="auto"/>
            <w:vAlign w:val="center"/>
          </w:tcPr>
          <w:p w14:paraId="45AB6B70" w14:textId="77777777" w:rsidR="007A0789" w:rsidRPr="005C0B16" w:rsidRDefault="007A0789" w:rsidP="00EA6E51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819" w:type="dxa"/>
          </w:tcPr>
          <w:p w14:paraId="5C457DB4" w14:textId="77777777" w:rsidR="007A0789" w:rsidRPr="005C0B16" w:rsidRDefault="007A0789" w:rsidP="00EA6E51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5940" w:type="dxa"/>
            <w:tcBorders>
              <w:top w:val="single" w:sz="8" w:space="0" w:color="auto"/>
            </w:tcBorders>
          </w:tcPr>
          <w:p w14:paraId="70F4504F" w14:textId="77777777" w:rsidR="007A0789" w:rsidRPr="005C0B16" w:rsidRDefault="007A0789" w:rsidP="00EA6E51">
            <w:pPr>
              <w:rPr>
                <w:sz w:val="16"/>
                <w:szCs w:val="16"/>
              </w:rPr>
            </w:pPr>
          </w:p>
        </w:tc>
      </w:tr>
      <w:tr w:rsidR="007A0789" w14:paraId="0873B6F6" w14:textId="77777777" w:rsidTr="007A0789">
        <w:tc>
          <w:tcPr>
            <w:tcW w:w="601" w:type="dxa"/>
            <w:shd w:val="clear" w:color="auto" w:fill="404040" w:themeFill="text1" w:themeFillTint="BF"/>
            <w:vAlign w:val="center"/>
          </w:tcPr>
          <w:p w14:paraId="5ECB410B" w14:textId="77777777" w:rsidR="007A0789" w:rsidRPr="00B06932" w:rsidRDefault="007A0789" w:rsidP="00EA6E51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819" w:type="dxa"/>
          </w:tcPr>
          <w:p w14:paraId="368B36D6" w14:textId="0B031F8F" w:rsidR="007A0789" w:rsidRDefault="007A0789" w:rsidP="00EA6E51">
            <w:pPr>
              <w:pStyle w:val="NoSpacing"/>
            </w:pPr>
            <w:r>
              <w:t xml:space="preserve">What command did you put to set the rows and columns of the </w:t>
            </w:r>
            <w:r w:rsidRPr="007A0789">
              <w:rPr>
                <w:i/>
                <w:iCs/>
              </w:rPr>
              <w:t>cycleGrid</w:t>
            </w:r>
            <w:r>
              <w:t xml:space="preserve"> variable?</w:t>
            </w:r>
          </w:p>
        </w:tc>
        <w:tc>
          <w:tcPr>
            <w:tcW w:w="5940" w:type="dxa"/>
            <w:tcBorders>
              <w:bottom w:val="single" w:sz="8" w:space="0" w:color="auto"/>
            </w:tcBorders>
          </w:tcPr>
          <w:p w14:paraId="15C3828A" w14:textId="77777777" w:rsidR="007A0789" w:rsidRDefault="007A0789" w:rsidP="00EA6E51">
            <w:pPr>
              <w:rPr>
                <w:sz w:val="24"/>
                <w:szCs w:val="24"/>
              </w:rPr>
            </w:pPr>
          </w:p>
        </w:tc>
      </w:tr>
    </w:tbl>
    <w:p w14:paraId="7DE97F62" w14:textId="77777777" w:rsidR="007A0789" w:rsidRPr="00FA02FD" w:rsidRDefault="007A0789" w:rsidP="00C27EA0"/>
    <w:p w14:paraId="74A2F8D5" w14:textId="34EAC2ED" w:rsidR="00D27533" w:rsidRDefault="00D27533" w:rsidP="00D27533">
      <w:pPr>
        <w:pStyle w:val="Heading3"/>
      </w:pPr>
      <w:r>
        <w:t>3.4 | Create a Loop that Visits Each Row</w:t>
      </w:r>
    </w:p>
    <w:p w14:paraId="2D44C9A0" w14:textId="3EEAF8BC" w:rsidR="00D27533" w:rsidRPr="0093314A" w:rsidRDefault="00D27533" w:rsidP="00D27533">
      <w:r>
        <w:t xml:space="preserve">In this section you are writing a loop that visits each row </w:t>
      </w:r>
      <w:r w:rsidRPr="00D27533">
        <w:rPr>
          <w:i/>
          <w:iCs/>
        </w:rPr>
        <w:t>(sound familiar?)</w:t>
      </w:r>
      <w:r>
        <w:t xml:space="preserve">. </w:t>
      </w:r>
      <w:r w:rsidR="0093314A">
        <w:t xml:space="preserve">This loop will use the </w:t>
      </w:r>
      <w:r w:rsidR="0093314A">
        <w:rPr>
          <w:i/>
          <w:iCs/>
        </w:rPr>
        <w:t>Game</w:t>
      </w:r>
      <w:r w:rsidR="0093314A">
        <w:t xml:space="preserve"> variable and will look essentially identical to the console app’s loop for rows.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2459"/>
        <w:gridCol w:w="6300"/>
      </w:tblGrid>
      <w:tr w:rsidR="00D27533" w14:paraId="79F590EE" w14:textId="77777777" w:rsidTr="007A5BD3">
        <w:tc>
          <w:tcPr>
            <w:tcW w:w="601" w:type="dxa"/>
            <w:shd w:val="clear" w:color="auto" w:fill="404040" w:themeFill="text1" w:themeFillTint="BF"/>
            <w:vAlign w:val="center"/>
          </w:tcPr>
          <w:p w14:paraId="110B8216" w14:textId="77777777" w:rsidR="00D27533" w:rsidRPr="009F6DD2" w:rsidRDefault="00D27533" w:rsidP="00EA6E51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B06932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</w:tcPr>
          <w:p w14:paraId="018A2DEF" w14:textId="41CAF707" w:rsidR="00D27533" w:rsidRDefault="00D27533" w:rsidP="00EA6E51">
            <w:pPr>
              <w:pStyle w:val="NoSpacing"/>
            </w:pPr>
            <w:r>
              <w:t>What code did you add for the first line of the loop?</w:t>
            </w:r>
          </w:p>
        </w:tc>
        <w:tc>
          <w:tcPr>
            <w:tcW w:w="6300" w:type="dxa"/>
            <w:tcBorders>
              <w:bottom w:val="single" w:sz="8" w:space="0" w:color="auto"/>
            </w:tcBorders>
          </w:tcPr>
          <w:p w14:paraId="2D10D62F" w14:textId="77777777" w:rsidR="00D27533" w:rsidRDefault="00D27533" w:rsidP="00EA6E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D27533" w:rsidRPr="005C0B16" w14:paraId="0345D940" w14:textId="77777777" w:rsidTr="007A5BD3">
        <w:trPr>
          <w:trHeight w:val="144"/>
        </w:trPr>
        <w:tc>
          <w:tcPr>
            <w:tcW w:w="601" w:type="dxa"/>
            <w:shd w:val="clear" w:color="auto" w:fill="auto"/>
            <w:vAlign w:val="center"/>
          </w:tcPr>
          <w:p w14:paraId="5CC5E738" w14:textId="77777777" w:rsidR="00D27533" w:rsidRPr="005C0B16" w:rsidRDefault="00D27533" w:rsidP="00EA6E51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459" w:type="dxa"/>
          </w:tcPr>
          <w:p w14:paraId="2F442F07" w14:textId="77777777" w:rsidR="00D27533" w:rsidRPr="005C0B16" w:rsidRDefault="00D27533" w:rsidP="00EA6E51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6300" w:type="dxa"/>
            <w:tcBorders>
              <w:top w:val="single" w:sz="8" w:space="0" w:color="auto"/>
            </w:tcBorders>
          </w:tcPr>
          <w:p w14:paraId="65CCF7A8" w14:textId="77777777" w:rsidR="00D27533" w:rsidRPr="005C0B16" w:rsidRDefault="00D27533" w:rsidP="00EA6E51">
            <w:pPr>
              <w:rPr>
                <w:sz w:val="16"/>
                <w:szCs w:val="16"/>
              </w:rPr>
            </w:pPr>
          </w:p>
        </w:tc>
      </w:tr>
      <w:tr w:rsidR="00D27533" w14:paraId="0821422F" w14:textId="77777777" w:rsidTr="007A5BD3">
        <w:tc>
          <w:tcPr>
            <w:tcW w:w="601" w:type="dxa"/>
            <w:shd w:val="clear" w:color="auto" w:fill="404040" w:themeFill="text1" w:themeFillTint="BF"/>
            <w:vAlign w:val="center"/>
          </w:tcPr>
          <w:p w14:paraId="29AC3156" w14:textId="77777777" w:rsidR="00D27533" w:rsidRPr="00B06932" w:rsidRDefault="00D27533" w:rsidP="00EA6E51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</w:tcPr>
          <w:p w14:paraId="4DED75DA" w14:textId="54F63A4F" w:rsidR="00D27533" w:rsidRDefault="00D27533" w:rsidP="00EA6E51">
            <w:pPr>
              <w:pStyle w:val="NoSpacing"/>
            </w:pPr>
            <w:r>
              <w:t>What code did you add to mark the start of the loop?</w:t>
            </w:r>
          </w:p>
        </w:tc>
        <w:tc>
          <w:tcPr>
            <w:tcW w:w="6300" w:type="dxa"/>
            <w:tcBorders>
              <w:bottom w:val="single" w:sz="8" w:space="0" w:color="auto"/>
            </w:tcBorders>
          </w:tcPr>
          <w:p w14:paraId="29CF1339" w14:textId="77777777" w:rsidR="00D27533" w:rsidRDefault="00D27533" w:rsidP="00EA6E51">
            <w:pPr>
              <w:rPr>
                <w:sz w:val="24"/>
                <w:szCs w:val="24"/>
              </w:rPr>
            </w:pPr>
          </w:p>
        </w:tc>
      </w:tr>
      <w:tr w:rsidR="00D27533" w:rsidRPr="005C0B16" w14:paraId="43DF26DF" w14:textId="77777777" w:rsidTr="007A5BD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144"/>
        </w:trPr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</w:tcPr>
          <w:p w14:paraId="7EF4BBB2" w14:textId="77777777" w:rsidR="00D27533" w:rsidRPr="005C0B16" w:rsidRDefault="00D27533" w:rsidP="00EA6E51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0DD18577" w14:textId="77777777" w:rsidR="00D27533" w:rsidRPr="005C0B16" w:rsidRDefault="00D27533" w:rsidP="00EA6E51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63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39F9EBFD" w14:textId="77777777" w:rsidR="00D27533" w:rsidRPr="005C0B16" w:rsidRDefault="00D27533" w:rsidP="00EA6E51">
            <w:pPr>
              <w:rPr>
                <w:sz w:val="16"/>
                <w:szCs w:val="16"/>
              </w:rPr>
            </w:pPr>
          </w:p>
        </w:tc>
      </w:tr>
      <w:tr w:rsidR="00D27533" w14:paraId="750932BD" w14:textId="77777777" w:rsidTr="007A5BD3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62E30A4F" w14:textId="77777777" w:rsidR="00D27533" w:rsidRPr="00B06932" w:rsidRDefault="00D27533" w:rsidP="00EA6E51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  <w:tcBorders>
              <w:top w:val="nil"/>
              <w:bottom w:val="nil"/>
              <w:right w:val="nil"/>
            </w:tcBorders>
          </w:tcPr>
          <w:p w14:paraId="3B0F559C" w14:textId="28FAB20A" w:rsidR="00D27533" w:rsidRPr="00433671" w:rsidRDefault="00D27533" w:rsidP="00EA6E51">
            <w:pPr>
              <w:pStyle w:val="NoSpacing"/>
            </w:pPr>
            <w:r>
              <w:t>What code did you add to mark the end of the loop?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56542480" w14:textId="77777777" w:rsidR="00D27533" w:rsidRDefault="00D27533" w:rsidP="00EA6E51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</w:tbl>
    <w:p w14:paraId="5C2A920F" w14:textId="23351348" w:rsidR="00D27533" w:rsidRDefault="00D27533" w:rsidP="00D27533"/>
    <w:p w14:paraId="46317351" w14:textId="0285512E" w:rsidR="00DD3E69" w:rsidRDefault="00DD3E69" w:rsidP="00DD3E69">
      <w:pPr>
        <w:pStyle w:val="Heading3"/>
      </w:pPr>
      <w:r>
        <w:t>3.5 | Create a Loop that Visits Each Column</w:t>
      </w:r>
    </w:p>
    <w:p w14:paraId="73879976" w14:textId="7EAEB527" w:rsidR="00016767" w:rsidRDefault="00DD3E69" w:rsidP="00DD3E69">
      <w:r>
        <w:t xml:space="preserve">You guessed </w:t>
      </w:r>
      <w:r w:rsidR="00016767">
        <w:t>it;</w:t>
      </w:r>
      <w:r>
        <w:t xml:space="preserve"> in this section you will need to add another loop that visits each column just like the console app!</w:t>
      </w:r>
    </w:p>
    <w:p w14:paraId="7D05B5F3" w14:textId="53ACADDF" w:rsidR="008247BB" w:rsidRDefault="008247BB" w:rsidP="000149A4">
      <w:pPr>
        <w:pStyle w:val="Heading3"/>
      </w:pPr>
      <w:r>
        <w:t xml:space="preserve">3.6 | </w:t>
      </w:r>
      <w:r w:rsidR="004240D8">
        <w:t xml:space="preserve">Setup </w:t>
      </w:r>
      <w:r w:rsidR="00A823EA">
        <w:t>the Images for Instructors Within the Simulation</w:t>
      </w:r>
    </w:p>
    <w:p w14:paraId="65159620" w14:textId="0650C779" w:rsidR="000149A4" w:rsidRDefault="00DB5DDF" w:rsidP="000149A4">
      <w:r>
        <w:t xml:space="preserve">In this section you will be setting up the </w:t>
      </w:r>
      <w:r w:rsidRPr="00DB5DDF">
        <w:rPr>
          <w:i/>
          <w:iCs/>
        </w:rPr>
        <w:t>Image</w:t>
      </w:r>
      <w:r>
        <w:t xml:space="preserve"> needed to display a picture in your app.</w:t>
      </w:r>
      <w:r w:rsidR="0041410B">
        <w:t xml:space="preserve"> You are doing this inside the loops because just like the console app, you need to present eac</w:t>
      </w:r>
      <w:r w:rsidR="00D7094E">
        <w:t xml:space="preserve">h cell in </w:t>
      </w:r>
      <w:r w:rsidR="004D7BDE">
        <w:t>its</w:t>
      </w:r>
      <w:r w:rsidR="0041410B">
        <w:t xml:space="preserve"> </w:t>
      </w:r>
      <w:r w:rsidR="00D7094E">
        <w:t>column and r</w:t>
      </w:r>
      <w:r w:rsidR="00B8642D">
        <w:t>ow.</w:t>
      </w:r>
      <w:r w:rsidR="00B17589">
        <w:t xml:space="preserve"> </w:t>
      </w:r>
      <w:r w:rsidR="000F794A">
        <w:t xml:space="preserve">First you need to create </w:t>
      </w:r>
      <w:r w:rsidR="00CB0F15">
        <w:t>a</w:t>
      </w:r>
      <w:r w:rsidR="000F794A">
        <w:t xml:space="preserve"> </w:t>
      </w:r>
      <w:r w:rsidR="008D2ADD">
        <w:rPr>
          <w:i/>
          <w:iCs/>
        </w:rPr>
        <w:t>cell</w:t>
      </w:r>
      <w:r w:rsidR="000F794A">
        <w:t xml:space="preserve"> variable</w:t>
      </w:r>
      <w:r w:rsidR="00C22E1C">
        <w:t xml:space="preserve"> that is basically a cell in your grid.</w:t>
      </w:r>
      <w:r w:rsidR="00886D5B">
        <w:t xml:space="preserve"> Then you will need to set </w:t>
      </w:r>
      <w:r w:rsidR="00886D5B">
        <w:lastRenderedPageBreak/>
        <w:t xml:space="preserve">the row and column the </w:t>
      </w:r>
      <w:r w:rsidR="006D4BA7">
        <w:rPr>
          <w:i/>
          <w:iCs/>
        </w:rPr>
        <w:t>cell</w:t>
      </w:r>
      <w:r w:rsidR="006D4BA7">
        <w:t xml:space="preserve"> </w:t>
      </w:r>
      <w:r w:rsidR="00886D5B">
        <w:t xml:space="preserve">is to </w:t>
      </w:r>
      <w:r w:rsidR="00C72EAD">
        <w:t>occupy</w:t>
      </w:r>
      <w:r w:rsidR="006D4BA7">
        <w:t>,</w:t>
      </w:r>
      <w:r w:rsidR="00941224">
        <w:t xml:space="preserve"> followed </w:t>
      </w:r>
      <w:r w:rsidR="00CB0F15">
        <w:t xml:space="preserve">by </w:t>
      </w:r>
      <w:r w:rsidR="00941224">
        <w:t>what image it should display.</w:t>
      </w:r>
      <w:r w:rsidR="009D2616">
        <w:t xml:space="preserve"> Lastly, you will need to add it to the </w:t>
      </w:r>
      <w:r w:rsidR="00D21BB0" w:rsidRPr="001A4345">
        <w:rPr>
          <w:i/>
          <w:iCs/>
        </w:rPr>
        <w:t>cycleGrid</w:t>
      </w:r>
      <w:r w:rsidR="001A4345">
        <w:t xml:space="preserve"> variab</w:t>
      </w:r>
      <w:r w:rsidR="00717AD8">
        <w:t>le</w:t>
      </w:r>
      <w:r w:rsidR="00D21BB0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2459"/>
        <w:gridCol w:w="6300"/>
      </w:tblGrid>
      <w:tr w:rsidR="00C602CD" w14:paraId="2E5972FD" w14:textId="77777777" w:rsidTr="00EA6E51">
        <w:tc>
          <w:tcPr>
            <w:tcW w:w="601" w:type="dxa"/>
            <w:shd w:val="clear" w:color="auto" w:fill="404040" w:themeFill="text1" w:themeFillTint="BF"/>
            <w:vAlign w:val="center"/>
          </w:tcPr>
          <w:p w14:paraId="6052C835" w14:textId="77777777" w:rsidR="00C602CD" w:rsidRPr="009F6DD2" w:rsidRDefault="00C602CD" w:rsidP="00EA6E51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B06932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</w:tcPr>
          <w:p w14:paraId="62D779C2" w14:textId="5549A0ED" w:rsidR="00C602CD" w:rsidRPr="003A6E75" w:rsidRDefault="003A6E75" w:rsidP="00EA6E51">
            <w:pPr>
              <w:pStyle w:val="NoSpacing"/>
            </w:pPr>
            <w:r>
              <w:t xml:space="preserve">What code did you enter to create </w:t>
            </w:r>
            <w:r w:rsidR="00CB0F15">
              <w:t>the</w:t>
            </w:r>
            <w:r>
              <w:t xml:space="preserve"> </w:t>
            </w:r>
            <w:r w:rsidR="00CB0F15">
              <w:rPr>
                <w:i/>
                <w:iCs/>
              </w:rPr>
              <w:t>cell</w:t>
            </w:r>
            <w:r>
              <w:t xml:space="preserve"> variable?</w:t>
            </w:r>
          </w:p>
        </w:tc>
        <w:tc>
          <w:tcPr>
            <w:tcW w:w="6300" w:type="dxa"/>
            <w:tcBorders>
              <w:bottom w:val="single" w:sz="8" w:space="0" w:color="auto"/>
            </w:tcBorders>
          </w:tcPr>
          <w:p w14:paraId="7F6705E1" w14:textId="77777777" w:rsidR="00C602CD" w:rsidRDefault="00C602CD" w:rsidP="00EA6E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C602CD" w:rsidRPr="005C0B16" w14:paraId="1CA833D2" w14:textId="77777777" w:rsidTr="00EA6E51">
        <w:trPr>
          <w:trHeight w:val="144"/>
        </w:trPr>
        <w:tc>
          <w:tcPr>
            <w:tcW w:w="601" w:type="dxa"/>
            <w:shd w:val="clear" w:color="auto" w:fill="auto"/>
            <w:vAlign w:val="center"/>
          </w:tcPr>
          <w:p w14:paraId="389D1D44" w14:textId="77777777" w:rsidR="00C602CD" w:rsidRPr="005C0B16" w:rsidRDefault="00C602CD" w:rsidP="00EA6E51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459" w:type="dxa"/>
          </w:tcPr>
          <w:p w14:paraId="7E788CDF" w14:textId="77777777" w:rsidR="00C602CD" w:rsidRPr="005C0B16" w:rsidRDefault="00C602CD" w:rsidP="00EA6E51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6300" w:type="dxa"/>
            <w:tcBorders>
              <w:top w:val="single" w:sz="8" w:space="0" w:color="auto"/>
            </w:tcBorders>
          </w:tcPr>
          <w:p w14:paraId="71C138AD" w14:textId="77777777" w:rsidR="00C602CD" w:rsidRPr="005C0B16" w:rsidRDefault="00C602CD" w:rsidP="00EA6E51">
            <w:pPr>
              <w:rPr>
                <w:sz w:val="16"/>
                <w:szCs w:val="16"/>
              </w:rPr>
            </w:pPr>
          </w:p>
        </w:tc>
      </w:tr>
      <w:tr w:rsidR="00C602CD" w14:paraId="2867BAA6" w14:textId="77777777" w:rsidTr="00EA6E51">
        <w:tc>
          <w:tcPr>
            <w:tcW w:w="601" w:type="dxa"/>
            <w:shd w:val="clear" w:color="auto" w:fill="404040" w:themeFill="text1" w:themeFillTint="BF"/>
            <w:vAlign w:val="center"/>
          </w:tcPr>
          <w:p w14:paraId="7BD8B336" w14:textId="77777777" w:rsidR="00C602CD" w:rsidRPr="00B06932" w:rsidRDefault="00C602CD" w:rsidP="00EA6E51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</w:tcPr>
          <w:p w14:paraId="43601A19" w14:textId="3B57C10F" w:rsidR="00C602CD" w:rsidRDefault="008D2ADD" w:rsidP="00EA6E51">
            <w:pPr>
              <w:pStyle w:val="NoSpacing"/>
            </w:pPr>
            <w:r>
              <w:t xml:space="preserve">What command did you use to set the row and column of the </w:t>
            </w:r>
            <w:r w:rsidR="00661C7C">
              <w:t>cell?</w:t>
            </w:r>
          </w:p>
        </w:tc>
        <w:tc>
          <w:tcPr>
            <w:tcW w:w="6300" w:type="dxa"/>
            <w:tcBorders>
              <w:bottom w:val="single" w:sz="8" w:space="0" w:color="auto"/>
            </w:tcBorders>
          </w:tcPr>
          <w:p w14:paraId="58D6181B" w14:textId="77777777" w:rsidR="00C602CD" w:rsidRDefault="00C602CD" w:rsidP="00EA6E51">
            <w:pPr>
              <w:rPr>
                <w:sz w:val="24"/>
                <w:szCs w:val="24"/>
              </w:rPr>
            </w:pPr>
          </w:p>
        </w:tc>
      </w:tr>
      <w:tr w:rsidR="00C602CD" w:rsidRPr="005C0B16" w14:paraId="6A3F6105" w14:textId="77777777" w:rsidTr="00EA6E51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144"/>
        </w:trPr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</w:tcPr>
          <w:p w14:paraId="2E7028EE" w14:textId="77777777" w:rsidR="00C602CD" w:rsidRPr="005C0B16" w:rsidRDefault="00C602CD" w:rsidP="00EA6E51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1FDEF5E6" w14:textId="77777777" w:rsidR="00C602CD" w:rsidRPr="005C0B16" w:rsidRDefault="00C602CD" w:rsidP="00EA6E51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63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478C3E50" w14:textId="77777777" w:rsidR="00C602CD" w:rsidRPr="005C0B16" w:rsidRDefault="00C602CD" w:rsidP="00EA6E51">
            <w:pPr>
              <w:rPr>
                <w:sz w:val="16"/>
                <w:szCs w:val="16"/>
              </w:rPr>
            </w:pPr>
          </w:p>
        </w:tc>
      </w:tr>
      <w:tr w:rsidR="00C602CD" w14:paraId="015E5D96" w14:textId="77777777" w:rsidTr="00EA6E51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1C79F47B" w14:textId="77777777" w:rsidR="00C602CD" w:rsidRPr="00B06932" w:rsidRDefault="00C602CD" w:rsidP="00EA6E51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  <w:tcBorders>
              <w:top w:val="nil"/>
              <w:bottom w:val="nil"/>
              <w:right w:val="nil"/>
            </w:tcBorders>
          </w:tcPr>
          <w:p w14:paraId="0DA4C93C" w14:textId="734210A9" w:rsidR="00C602CD" w:rsidRPr="00433671" w:rsidRDefault="003267FB" w:rsidP="00EA6E51">
            <w:pPr>
              <w:pStyle w:val="NoSpacing"/>
            </w:pPr>
            <w:r>
              <w:t>What code did you add to set the image it should display?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05C8BF45" w14:textId="77777777" w:rsidR="00C602CD" w:rsidRDefault="00C602CD" w:rsidP="00EA6E51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</w:tbl>
    <w:p w14:paraId="7632E3F2" w14:textId="28A4D090" w:rsidR="00C602CD" w:rsidRDefault="00C602CD" w:rsidP="000149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"/>
        <w:gridCol w:w="2458"/>
        <w:gridCol w:w="6296"/>
      </w:tblGrid>
      <w:tr w:rsidR="00C602CD" w14:paraId="376E5CD6" w14:textId="77777777" w:rsidTr="00EA6E51"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23ED388C" w14:textId="77777777" w:rsidR="00C602CD" w:rsidRPr="00B06932" w:rsidRDefault="00C602CD" w:rsidP="00EA6E51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  <w:tcBorders>
              <w:top w:val="nil"/>
              <w:bottom w:val="nil"/>
              <w:right w:val="nil"/>
            </w:tcBorders>
          </w:tcPr>
          <w:p w14:paraId="5E9F0609" w14:textId="5277E1B7" w:rsidR="00C602CD" w:rsidRPr="009127CD" w:rsidRDefault="009127CD" w:rsidP="00EA6E51">
            <w:pPr>
              <w:pStyle w:val="NoSpacing"/>
            </w:pPr>
            <w:r>
              <w:t xml:space="preserve">What command did you use to add the cell to the </w:t>
            </w:r>
            <w:r>
              <w:rPr>
                <w:i/>
                <w:iCs/>
              </w:rPr>
              <w:t>cycleGrid</w:t>
            </w:r>
            <w:r>
              <w:t xml:space="preserve"> variable?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15B7636F" w14:textId="77777777" w:rsidR="00C602CD" w:rsidRDefault="00C602CD" w:rsidP="00EA6E51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</w:tbl>
    <w:p w14:paraId="55E1F6BC" w14:textId="1CF30640" w:rsidR="00C602CD" w:rsidRDefault="00C602CD" w:rsidP="000149A4"/>
    <w:p w14:paraId="32438457" w14:textId="5E929A26" w:rsidR="002D3CE8" w:rsidRDefault="002D3CE8" w:rsidP="002D3CE8">
      <w:pPr>
        <w:pStyle w:val="Heading3"/>
      </w:pPr>
      <w:r>
        <w:t>3.7 | Add cycleGrid to the Window and Start the Simulation</w:t>
      </w:r>
    </w:p>
    <w:p w14:paraId="393091E0" w14:textId="203ADBB2" w:rsidR="002D3CE8" w:rsidRDefault="002D3CE8" w:rsidP="002D3CE8">
      <w:r>
        <w:t>This is the last section of step 3 so rejoice!</w:t>
      </w:r>
      <w:r w:rsidR="00BA53BA">
        <w:t xml:space="preserve"> </w:t>
      </w:r>
      <w:r w:rsidR="00C72EAD">
        <w:t>Although, b</w:t>
      </w:r>
      <w:r w:rsidR="00BA53BA">
        <w:t>efore you celebrate too early, you need to add two</w:t>
      </w:r>
      <w:r w:rsidR="004859AA">
        <w:t xml:space="preserve"> more</w:t>
      </w:r>
      <w:r w:rsidR="00BA53BA">
        <w:t xml:space="preserve"> lines of code!</w:t>
      </w:r>
      <w:r w:rsidR="00EB13F1">
        <w:t xml:space="preserve"> The first line will add the </w:t>
      </w:r>
      <w:r w:rsidR="00EB13F1">
        <w:rPr>
          <w:i/>
          <w:iCs/>
        </w:rPr>
        <w:t>cycleGrid</w:t>
      </w:r>
      <w:r w:rsidR="00EB13F1">
        <w:t xml:space="preserve"> to the window’s </w:t>
      </w:r>
      <w:r w:rsidR="00EB13F1">
        <w:rPr>
          <w:i/>
          <w:iCs/>
        </w:rPr>
        <w:t>mainGrid</w:t>
      </w:r>
      <w:r w:rsidR="00EB13F1">
        <w:t xml:space="preserve"> variable which will allow you to see your work</w:t>
      </w:r>
      <w:r w:rsidR="00821B37">
        <w:t xml:space="preserve"> </w:t>
      </w:r>
      <w:r w:rsidR="00821B37" w:rsidRPr="00821B37">
        <w:rPr>
          <w:i/>
          <w:iCs/>
        </w:rPr>
        <w:t>(it will show up in the window)</w:t>
      </w:r>
      <w:r w:rsidR="00821B37">
        <w:t xml:space="preserve">! </w:t>
      </w:r>
      <w:r w:rsidR="00A717D6">
        <w:t xml:space="preserve">Secondly, you will need to execute an existing procedure named </w:t>
      </w:r>
      <w:r w:rsidR="00A717D6">
        <w:rPr>
          <w:i/>
          <w:iCs/>
        </w:rPr>
        <w:t>Start</w:t>
      </w:r>
      <w:r w:rsidR="00A717D6">
        <w:t xml:space="preserve"> that belongs to the </w:t>
      </w:r>
      <w:r w:rsidR="00A717D6">
        <w:rPr>
          <w:i/>
          <w:iCs/>
        </w:rPr>
        <w:t>Game</w:t>
      </w:r>
      <w:r w:rsidR="00A717D6">
        <w:t xml:space="preserve"> variable.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2459"/>
        <w:gridCol w:w="6300"/>
      </w:tblGrid>
      <w:tr w:rsidR="00E21A05" w14:paraId="39085509" w14:textId="77777777" w:rsidTr="00EA6E51">
        <w:tc>
          <w:tcPr>
            <w:tcW w:w="601" w:type="dxa"/>
            <w:shd w:val="clear" w:color="auto" w:fill="404040" w:themeFill="text1" w:themeFillTint="BF"/>
            <w:vAlign w:val="center"/>
          </w:tcPr>
          <w:p w14:paraId="4FF0615B" w14:textId="77777777" w:rsidR="00E21A05" w:rsidRPr="00B06932" w:rsidRDefault="00E21A05" w:rsidP="00EA6E51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</w:tcPr>
          <w:p w14:paraId="53D3D22C" w14:textId="6D442E13" w:rsidR="00E21A05" w:rsidRPr="00E21A05" w:rsidRDefault="00E21A05" w:rsidP="00EA6E51">
            <w:pPr>
              <w:pStyle w:val="NoSpacing"/>
            </w:pPr>
            <w:r>
              <w:t xml:space="preserve">What command did you use to add the </w:t>
            </w:r>
            <w:r>
              <w:rPr>
                <w:i/>
                <w:iCs/>
              </w:rPr>
              <w:t>cycleGrid</w:t>
            </w:r>
            <w:r>
              <w:t xml:space="preserve"> to the window’s </w:t>
            </w:r>
            <w:r>
              <w:rPr>
                <w:i/>
                <w:iCs/>
              </w:rPr>
              <w:t>mainGrid</w:t>
            </w:r>
            <w:r>
              <w:t xml:space="preserve"> variable?</w:t>
            </w:r>
          </w:p>
        </w:tc>
        <w:tc>
          <w:tcPr>
            <w:tcW w:w="6300" w:type="dxa"/>
            <w:tcBorders>
              <w:bottom w:val="single" w:sz="8" w:space="0" w:color="auto"/>
            </w:tcBorders>
          </w:tcPr>
          <w:p w14:paraId="0032D454" w14:textId="77777777" w:rsidR="00E21A05" w:rsidRDefault="00E21A05" w:rsidP="00EA6E51">
            <w:pPr>
              <w:rPr>
                <w:sz w:val="24"/>
                <w:szCs w:val="24"/>
              </w:rPr>
            </w:pPr>
          </w:p>
        </w:tc>
      </w:tr>
      <w:tr w:rsidR="00E21A05" w:rsidRPr="005C0B16" w14:paraId="3A1BACC2" w14:textId="77777777" w:rsidTr="00EA6E51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144"/>
        </w:trPr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</w:tcPr>
          <w:p w14:paraId="0FB30ECB" w14:textId="77777777" w:rsidR="00E21A05" w:rsidRPr="005C0B16" w:rsidRDefault="00E21A05" w:rsidP="00EA6E51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634B3F69" w14:textId="77777777" w:rsidR="00E21A05" w:rsidRPr="005C0B16" w:rsidRDefault="00E21A05" w:rsidP="00EA6E51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63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58CC8BCA" w14:textId="77777777" w:rsidR="00E21A05" w:rsidRPr="005C0B16" w:rsidRDefault="00E21A05" w:rsidP="00EA6E51">
            <w:pPr>
              <w:rPr>
                <w:sz w:val="16"/>
                <w:szCs w:val="16"/>
              </w:rPr>
            </w:pPr>
          </w:p>
        </w:tc>
      </w:tr>
      <w:tr w:rsidR="00E21A05" w14:paraId="6F0C9FD1" w14:textId="77777777" w:rsidTr="00EA6E51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52BF694A" w14:textId="77777777" w:rsidR="00E21A05" w:rsidRPr="00B06932" w:rsidRDefault="00E21A05" w:rsidP="00EA6E51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  <w:tcBorders>
              <w:top w:val="nil"/>
              <w:bottom w:val="nil"/>
              <w:right w:val="nil"/>
            </w:tcBorders>
          </w:tcPr>
          <w:p w14:paraId="14371B6B" w14:textId="5C10CC9B" w:rsidR="00E21A05" w:rsidRPr="008601A9" w:rsidRDefault="008601A9" w:rsidP="00EA6E51">
            <w:pPr>
              <w:pStyle w:val="NoSpacing"/>
            </w:pPr>
            <w:r>
              <w:t xml:space="preserve">What code did you enter to </w:t>
            </w:r>
            <w:r w:rsidR="005173DE">
              <w:t>execute</w:t>
            </w:r>
            <w:r>
              <w:t xml:space="preserve"> the </w:t>
            </w:r>
            <w:r>
              <w:rPr>
                <w:i/>
                <w:iCs/>
              </w:rPr>
              <w:t>Start</w:t>
            </w:r>
            <w:r>
              <w:t xml:space="preserve"> command which belongs to the </w:t>
            </w:r>
            <w:r>
              <w:rPr>
                <w:i/>
                <w:iCs/>
              </w:rPr>
              <w:t>Game</w:t>
            </w:r>
            <w:r>
              <w:t xml:space="preserve"> variable?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123A20D" w14:textId="77777777" w:rsidR="00E21A05" w:rsidRDefault="00E21A05" w:rsidP="00EA6E51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</w:tbl>
    <w:p w14:paraId="4E626334" w14:textId="123E003D" w:rsidR="00E21A05" w:rsidRDefault="00E21A05" w:rsidP="002D3CE8"/>
    <w:p w14:paraId="6F9BE50C" w14:textId="581DE8FE" w:rsidR="00452D74" w:rsidRPr="00587BD7" w:rsidRDefault="00153C39" w:rsidP="002D3CE8">
      <w:r>
        <w:t xml:space="preserve">Now run </w:t>
      </w:r>
      <w:r w:rsidR="00F42427">
        <w:t>the</w:t>
      </w:r>
      <w:r>
        <w:t xml:space="preserve"> app and you should be able to enter values for the text boxes and click start!</w:t>
      </w:r>
      <w:r w:rsidRPr="00153C39">
        <w:rPr>
          <w:b/>
          <w:bCs/>
        </w:rPr>
        <w:t xml:space="preserve"> (Make sure to select an instructor from the list)</w:t>
      </w:r>
      <w:r>
        <w:rPr>
          <w:b/>
          <w:bCs/>
        </w:rPr>
        <w:t>.</w:t>
      </w:r>
      <w:r w:rsidR="00E604BF">
        <w:t xml:space="preserve"> </w:t>
      </w:r>
      <w:r w:rsidR="00F42427">
        <w:t>That said, not</w:t>
      </w:r>
      <w:r w:rsidR="00565D5E">
        <w:t>e</w:t>
      </w:r>
      <w:r w:rsidR="00E604BF">
        <w:t xml:space="preserve"> that things won’t update properly because you are yet </w:t>
      </w:r>
      <w:r w:rsidR="00B43895">
        <w:t xml:space="preserve">to </w:t>
      </w:r>
      <w:r w:rsidR="00321BD6">
        <w:t>the responsible code</w:t>
      </w:r>
      <w:r w:rsidR="00CD21C0">
        <w:t>.</w:t>
      </w:r>
    </w:p>
    <w:p w14:paraId="79F29D3F" w14:textId="682EE142" w:rsidR="00153C39" w:rsidRDefault="00153C39" w:rsidP="002D3CE8">
      <w:r>
        <w:rPr>
          <w:noProof/>
        </w:rPr>
        <w:lastRenderedPageBreak/>
        <w:drawing>
          <wp:inline distT="0" distB="0" distL="0" distR="0" wp14:anchorId="6D0FBD23" wp14:editId="461C618D">
            <wp:extent cx="5943600" cy="3347085"/>
            <wp:effectExtent l="0" t="0" r="0" b="5715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914B" w14:textId="6454F1E3" w:rsidR="00153C39" w:rsidRDefault="00153C39" w:rsidP="002D3CE8">
      <w:r>
        <w:t>Now that is a lot of Bubies!</w:t>
      </w:r>
    </w:p>
    <w:p w14:paraId="29D07592" w14:textId="15120365" w:rsidR="00A50E0F" w:rsidRDefault="00A50E0F" w:rsidP="00A50E0F">
      <w:pPr>
        <w:pStyle w:val="Heading1"/>
      </w:pPr>
      <w:r>
        <w:t>Step 4 | Adding the Update Procedure</w:t>
      </w:r>
    </w:p>
    <w:p w14:paraId="6F18E8AB" w14:textId="43ECA640" w:rsidR="00706251" w:rsidRDefault="00702002" w:rsidP="00706251">
      <w:r>
        <w:t xml:space="preserve">The previous step resulted in some cool </w:t>
      </w:r>
      <w:r w:rsidR="00F34189">
        <w:t xml:space="preserve">effects, but it </w:t>
      </w:r>
      <w:r>
        <w:t>could be a lot better.</w:t>
      </w:r>
      <w:r w:rsidR="00F34189">
        <w:t xml:space="preserve"> Therefore,</w:t>
      </w:r>
      <w:r w:rsidR="005E73B9">
        <w:t xml:space="preserve"> let</w:t>
      </w:r>
      <w:r w:rsidR="007F1DA5">
        <w:t>s</w:t>
      </w:r>
      <w:r w:rsidR="00F34189">
        <w:t xml:space="preserve"> </w:t>
      </w:r>
      <w:r w:rsidR="000F3CBD">
        <w:t>improve them</w:t>
      </w:r>
      <w:r w:rsidR="00F34189">
        <w:t>!</w:t>
      </w:r>
      <w:r w:rsidR="003F35CA">
        <w:t xml:space="preserve"> For this step you will be adding the update procedure which will allow you to see the instructor population </w:t>
      </w:r>
      <w:r w:rsidR="003C0419">
        <w:t>fluctuate</w:t>
      </w:r>
      <w:r w:rsidR="00EF402C">
        <w:t>.</w:t>
      </w:r>
    </w:p>
    <w:p w14:paraId="0883BEE1" w14:textId="51DD11C9" w:rsidR="00124490" w:rsidRDefault="00124490" w:rsidP="00124490">
      <w:pPr>
        <w:pStyle w:val="ListParagraph"/>
        <w:numPr>
          <w:ilvl w:val="1"/>
          <w:numId w:val="35"/>
        </w:numPr>
      </w:pPr>
      <w:r>
        <w:t>Expose an existing procedure and add</w:t>
      </w:r>
      <w:r w:rsidR="00CE1EB7">
        <w:t xml:space="preserve"> a</w:t>
      </w:r>
      <w:r>
        <w:t xml:space="preserve"> library reference</w:t>
      </w:r>
      <w:r w:rsidR="003A64CF">
        <w:t xml:space="preserve"> (4.1)</w:t>
      </w:r>
    </w:p>
    <w:p w14:paraId="11803645" w14:textId="5CEFEFFE" w:rsidR="00124490" w:rsidRDefault="003A64CF" w:rsidP="00124490">
      <w:pPr>
        <w:pStyle w:val="ListParagraph"/>
        <w:numPr>
          <w:ilvl w:val="1"/>
          <w:numId w:val="35"/>
        </w:numPr>
      </w:pPr>
      <w:r>
        <w:t>Create a loop that visits each row (4.2)</w:t>
      </w:r>
    </w:p>
    <w:p w14:paraId="220CC49E" w14:textId="5A52BC05" w:rsidR="003A64CF" w:rsidRDefault="003A64CF" w:rsidP="00124490">
      <w:pPr>
        <w:pStyle w:val="ListParagraph"/>
        <w:numPr>
          <w:ilvl w:val="1"/>
          <w:numId w:val="35"/>
        </w:numPr>
      </w:pPr>
      <w:r>
        <w:t>Create a loop that visits each column (4.3)</w:t>
      </w:r>
    </w:p>
    <w:p w14:paraId="797B6EC2" w14:textId="18065869" w:rsidR="003A64CF" w:rsidRDefault="003A64CF" w:rsidP="00124490">
      <w:pPr>
        <w:pStyle w:val="ListParagraph"/>
        <w:numPr>
          <w:ilvl w:val="1"/>
          <w:numId w:val="35"/>
        </w:numPr>
      </w:pPr>
      <w:r>
        <w:t>Get the cell</w:t>
      </w:r>
      <w:r w:rsidR="0007657C">
        <w:t>’s status</w:t>
      </w:r>
      <w:r>
        <w:t xml:space="preserve"> from the </w:t>
      </w:r>
      <w:r w:rsidRPr="003A64CF">
        <w:rPr>
          <w:i/>
          <w:iCs/>
        </w:rPr>
        <w:t>nextCycle</w:t>
      </w:r>
      <w:r>
        <w:t xml:space="preserve"> (4.4)</w:t>
      </w:r>
    </w:p>
    <w:p w14:paraId="36A77F0F" w14:textId="6E59DF22" w:rsidR="003A64CF" w:rsidRDefault="003A64CF" w:rsidP="00124490">
      <w:pPr>
        <w:pStyle w:val="ListParagraph"/>
        <w:numPr>
          <w:ilvl w:val="1"/>
          <w:numId w:val="35"/>
        </w:numPr>
      </w:pPr>
      <w:r>
        <w:t>Setup update procedure (4.5)</w:t>
      </w:r>
    </w:p>
    <w:p w14:paraId="08D2047B" w14:textId="5C67B1B1" w:rsidR="003A64CF" w:rsidRDefault="003A64CF" w:rsidP="00124490">
      <w:pPr>
        <w:pStyle w:val="ListParagraph"/>
        <w:numPr>
          <w:ilvl w:val="1"/>
          <w:numId w:val="35"/>
        </w:numPr>
      </w:pPr>
      <w:r>
        <w:t>Update image to show if the cell is dead or alive (4.6)</w:t>
      </w:r>
    </w:p>
    <w:p w14:paraId="1118BDB4" w14:textId="472DFBF8" w:rsidR="003A64CF" w:rsidRDefault="00CF06B7" w:rsidP="00124490">
      <w:pPr>
        <w:pStyle w:val="ListParagraph"/>
        <w:numPr>
          <w:ilvl w:val="1"/>
          <w:numId w:val="35"/>
        </w:numPr>
      </w:pPr>
      <w:r>
        <w:t>Execute update statistics procedure (4.7)</w:t>
      </w:r>
    </w:p>
    <w:p w14:paraId="7F4316AE" w14:textId="363845F4" w:rsidR="002377C0" w:rsidRDefault="008550F5" w:rsidP="008550F5">
      <w:pPr>
        <w:pStyle w:val="Heading3"/>
      </w:pPr>
      <w:r>
        <w:t xml:space="preserve">4.1 | Expose the Existing </w:t>
      </w:r>
      <w:r w:rsidRPr="008550F5">
        <w:rPr>
          <w:i/>
          <w:iCs/>
        </w:rPr>
        <w:t>OnNextCycle</w:t>
      </w:r>
      <w:r>
        <w:t xml:space="preserve"> Procedure</w:t>
      </w:r>
    </w:p>
    <w:p w14:paraId="27E08226" w14:textId="1971EE42" w:rsidR="008550F5" w:rsidRDefault="008550F5" w:rsidP="00706251">
      <w:r>
        <w:t xml:space="preserve">In this section you expose the </w:t>
      </w:r>
      <w:r w:rsidRPr="008550F5">
        <w:rPr>
          <w:i/>
          <w:iCs/>
        </w:rPr>
        <w:t>OnNextCycle</w:t>
      </w:r>
      <w:r>
        <w:t xml:space="preserve"> procedure that will house all the update code. This procedure will provide you wi</w:t>
      </w:r>
      <w:r w:rsidR="007F1DA5">
        <w:t>th</w:t>
      </w:r>
      <w:r>
        <w:t xml:space="preserve"> the </w:t>
      </w:r>
      <w:r w:rsidRPr="008550F5">
        <w:rPr>
          <w:i/>
          <w:iCs/>
        </w:rPr>
        <w:t>nextCycle</w:t>
      </w:r>
      <w:r>
        <w:t xml:space="preserve"> </w:t>
      </w:r>
      <w:r w:rsidR="007F1DA5">
        <w:t xml:space="preserve">grid </w:t>
      </w:r>
      <w:r>
        <w:t>went it is executed.</w:t>
      </w:r>
      <w:r w:rsidR="00A42577">
        <w:t xml:space="preserve"> Lastly, you will also need to add another reference to </w:t>
      </w:r>
      <w:r w:rsidR="00700EDE">
        <w:t xml:space="preserve">the </w:t>
      </w:r>
      <w:r w:rsidR="00700EDE">
        <w:rPr>
          <w:i/>
          <w:iCs/>
        </w:rPr>
        <w:t>GameOfLife</w:t>
      </w:r>
      <w:r w:rsidR="00700EDE">
        <w:t xml:space="preserve"> library</w:t>
      </w:r>
      <w:r w:rsidR="009E1297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2459"/>
        <w:gridCol w:w="6300"/>
      </w:tblGrid>
      <w:tr w:rsidR="008550F5" w14:paraId="44EDB63A" w14:textId="77777777" w:rsidTr="005E1C15">
        <w:tc>
          <w:tcPr>
            <w:tcW w:w="601" w:type="dxa"/>
            <w:shd w:val="clear" w:color="auto" w:fill="404040" w:themeFill="text1" w:themeFillTint="BF"/>
            <w:vAlign w:val="center"/>
          </w:tcPr>
          <w:p w14:paraId="26BE3E79" w14:textId="77777777" w:rsidR="008550F5" w:rsidRPr="00B06932" w:rsidRDefault="008550F5" w:rsidP="005E1C15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</w:tcPr>
          <w:p w14:paraId="6B6F7821" w14:textId="06C3137C" w:rsidR="008550F5" w:rsidRDefault="008550F5" w:rsidP="005E1C15">
            <w:pPr>
              <w:pStyle w:val="NoSpacing"/>
            </w:pPr>
            <w:r>
              <w:t xml:space="preserve">What code did you add to expose the existing </w:t>
            </w:r>
            <w:r w:rsidRPr="008550F5">
              <w:rPr>
                <w:i/>
                <w:iCs/>
              </w:rPr>
              <w:t>OnNextCycle</w:t>
            </w:r>
            <w:r>
              <w:t xml:space="preserve"> procedure?</w:t>
            </w:r>
          </w:p>
        </w:tc>
        <w:tc>
          <w:tcPr>
            <w:tcW w:w="6300" w:type="dxa"/>
            <w:tcBorders>
              <w:bottom w:val="single" w:sz="8" w:space="0" w:color="auto"/>
            </w:tcBorders>
          </w:tcPr>
          <w:p w14:paraId="2E607177" w14:textId="77777777" w:rsidR="008550F5" w:rsidRDefault="008550F5" w:rsidP="005E1C15">
            <w:pPr>
              <w:rPr>
                <w:sz w:val="24"/>
                <w:szCs w:val="24"/>
              </w:rPr>
            </w:pPr>
          </w:p>
        </w:tc>
      </w:tr>
      <w:tr w:rsidR="008550F5" w:rsidRPr="005C0B16" w14:paraId="4357587B" w14:textId="77777777" w:rsidTr="005E1C15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144"/>
        </w:trPr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</w:tcPr>
          <w:p w14:paraId="6E749A4C" w14:textId="77777777" w:rsidR="008550F5" w:rsidRPr="005C0B16" w:rsidRDefault="008550F5" w:rsidP="005E1C15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0A503D8A" w14:textId="77777777" w:rsidR="008550F5" w:rsidRPr="005C0B16" w:rsidRDefault="008550F5" w:rsidP="005E1C15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63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43558836" w14:textId="77777777" w:rsidR="008550F5" w:rsidRPr="005C0B16" w:rsidRDefault="008550F5" w:rsidP="005E1C15">
            <w:pPr>
              <w:rPr>
                <w:sz w:val="16"/>
                <w:szCs w:val="16"/>
              </w:rPr>
            </w:pPr>
          </w:p>
        </w:tc>
      </w:tr>
      <w:tr w:rsidR="008550F5" w14:paraId="4A977A6C" w14:textId="77777777" w:rsidTr="005E1C15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08EA50DC" w14:textId="77777777" w:rsidR="008550F5" w:rsidRPr="00B06932" w:rsidRDefault="008550F5" w:rsidP="005E1C15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lastRenderedPageBreak/>
              <w:sym w:font="Wingdings" w:char="F0E8"/>
            </w:r>
          </w:p>
        </w:tc>
        <w:tc>
          <w:tcPr>
            <w:tcW w:w="2459" w:type="dxa"/>
            <w:tcBorders>
              <w:top w:val="nil"/>
              <w:bottom w:val="nil"/>
              <w:right w:val="nil"/>
            </w:tcBorders>
          </w:tcPr>
          <w:p w14:paraId="202CCA29" w14:textId="25DBFDBF" w:rsidR="008550F5" w:rsidRPr="00433671" w:rsidRDefault="008550F5" w:rsidP="005E1C15">
            <w:pPr>
              <w:pStyle w:val="NoSpacing"/>
            </w:pPr>
            <w:r>
              <w:t xml:space="preserve">What code did you add to mark </w:t>
            </w:r>
            <w:r w:rsidR="00A55605">
              <w:t>the beginning of the procedure</w:t>
            </w:r>
            <w:r w:rsidR="00115441">
              <w:t>?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7154503F" w14:textId="77777777" w:rsidR="008550F5" w:rsidRDefault="008550F5" w:rsidP="005E1C15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</w:tbl>
    <w:p w14:paraId="30404CB0" w14:textId="77777777" w:rsidR="008550F5" w:rsidRDefault="008550F5" w:rsidP="008550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"/>
        <w:gridCol w:w="2458"/>
        <w:gridCol w:w="6296"/>
      </w:tblGrid>
      <w:tr w:rsidR="008550F5" w14:paraId="24C1C75D" w14:textId="77777777" w:rsidTr="005E1C15"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2DCAD268" w14:textId="77777777" w:rsidR="008550F5" w:rsidRPr="00B06932" w:rsidRDefault="008550F5" w:rsidP="005E1C15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  <w:tcBorders>
              <w:top w:val="nil"/>
              <w:bottom w:val="nil"/>
              <w:right w:val="nil"/>
            </w:tcBorders>
          </w:tcPr>
          <w:p w14:paraId="58F6AAC9" w14:textId="2DECE597" w:rsidR="008550F5" w:rsidRPr="009127CD" w:rsidRDefault="008550F5" w:rsidP="005E1C15">
            <w:pPr>
              <w:pStyle w:val="NoSpacing"/>
            </w:pPr>
            <w:r>
              <w:t>What code did you add to mark the</w:t>
            </w:r>
            <w:r w:rsidR="00DD7D82">
              <w:t xml:space="preserve"> end of the procedure?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0A02B40B" w14:textId="77777777" w:rsidR="008550F5" w:rsidRDefault="008550F5" w:rsidP="005E1C15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</w:tbl>
    <w:p w14:paraId="5406EE8B" w14:textId="53806FFC" w:rsidR="008550F5" w:rsidRDefault="008550F5" w:rsidP="007062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"/>
        <w:gridCol w:w="2458"/>
        <w:gridCol w:w="6296"/>
      </w:tblGrid>
      <w:tr w:rsidR="00127653" w14:paraId="4454E33D" w14:textId="77777777" w:rsidTr="00411EFF"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113B5973" w14:textId="77777777" w:rsidR="00127653" w:rsidRPr="00B06932" w:rsidRDefault="00127653" w:rsidP="00411EFF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  <w:tcBorders>
              <w:top w:val="nil"/>
              <w:bottom w:val="nil"/>
              <w:right w:val="nil"/>
            </w:tcBorders>
          </w:tcPr>
          <w:p w14:paraId="2CE34408" w14:textId="6082D45F" w:rsidR="00127653" w:rsidRPr="009127CD" w:rsidRDefault="00127653" w:rsidP="00411EFF">
            <w:pPr>
              <w:pStyle w:val="NoSpacing"/>
            </w:pPr>
            <w:r>
              <w:t xml:space="preserve">What code did you write to add a reference to the </w:t>
            </w:r>
            <w:r w:rsidRPr="00127653">
              <w:rPr>
                <w:i/>
                <w:iCs/>
              </w:rPr>
              <w:t>GameOfLife</w:t>
            </w:r>
            <w:r>
              <w:t xml:space="preserve"> </w:t>
            </w:r>
            <w:r w:rsidR="00D77C47">
              <w:t>library?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5B5A3AD" w14:textId="77777777" w:rsidR="00127653" w:rsidRDefault="00127653" w:rsidP="00411EFF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</w:tbl>
    <w:p w14:paraId="3EFE604F" w14:textId="69776553" w:rsidR="0095308F" w:rsidRDefault="008D7B81" w:rsidP="005D155D">
      <w:pPr>
        <w:pStyle w:val="Heading3"/>
      </w:pPr>
      <w:r>
        <w:br/>
      </w:r>
      <w:r w:rsidR="0095308F">
        <w:t xml:space="preserve">4.2 | </w:t>
      </w:r>
      <w:r w:rsidR="005D155D">
        <w:t>Adding a Loop that Visits all Rows</w:t>
      </w:r>
    </w:p>
    <w:p w14:paraId="4590994D" w14:textId="7560B255" w:rsidR="005D155D" w:rsidRDefault="005D155D" w:rsidP="00706251">
      <w:r>
        <w:t xml:space="preserve">In this section you will add a loop that visits all the rows of the game. You have already done this in the </w:t>
      </w:r>
      <w:r w:rsidRPr="002B56C3">
        <w:rPr>
          <w:i/>
          <w:iCs/>
        </w:rPr>
        <w:t>OnStartSimulation</w:t>
      </w:r>
      <w:r>
        <w:t xml:space="preserve"> procedure so you should be able to copy it into the </w:t>
      </w:r>
      <w:r w:rsidRPr="005D155D">
        <w:rPr>
          <w:i/>
          <w:iCs/>
        </w:rPr>
        <w:t>OnNextCycle</w:t>
      </w:r>
      <w:r>
        <w:t xml:space="preserve"> procedure.</w:t>
      </w:r>
    </w:p>
    <w:p w14:paraId="19A658C6" w14:textId="238C2F2F" w:rsidR="000624E2" w:rsidRDefault="000624E2" w:rsidP="000624E2">
      <w:pPr>
        <w:pStyle w:val="Heading3"/>
      </w:pPr>
      <w:r>
        <w:t>4.3 | Adding a Loop that Visits all Columns</w:t>
      </w:r>
    </w:p>
    <w:p w14:paraId="53FAF284" w14:textId="6C6E66C0" w:rsidR="000624E2" w:rsidRDefault="00BA447C" w:rsidP="00706251">
      <w:r>
        <w:t>L</w:t>
      </w:r>
      <w:r w:rsidR="000624E2">
        <w:t xml:space="preserve">ike the previous, you will be adding a loop, but this time it is to visit each column. Go head and copy the loop from the </w:t>
      </w:r>
      <w:r w:rsidR="000624E2" w:rsidRPr="000624E2">
        <w:rPr>
          <w:i/>
          <w:iCs/>
        </w:rPr>
        <w:t>OnStartSimulation</w:t>
      </w:r>
      <w:r w:rsidR="000624E2">
        <w:t xml:space="preserve"> and then you should have the same loop setup there as here.</w:t>
      </w:r>
    </w:p>
    <w:p w14:paraId="74C7C651" w14:textId="1135AEA8" w:rsidR="000624E2" w:rsidRDefault="000624E2" w:rsidP="001236AA">
      <w:pPr>
        <w:pStyle w:val="Heading3"/>
      </w:pPr>
      <w:r>
        <w:t>4.4 | Getting the Cell</w:t>
      </w:r>
      <w:r w:rsidR="0007657C">
        <w:t>’s Status</w:t>
      </w:r>
    </w:p>
    <w:p w14:paraId="43F9963D" w14:textId="49BBD51C" w:rsidR="000624E2" w:rsidRPr="00DF2F4C" w:rsidRDefault="000624E2" w:rsidP="00706251">
      <w:r>
        <w:t>In this small section you will need to get the cell</w:t>
      </w:r>
      <w:r w:rsidR="0007657C">
        <w:t>’s</w:t>
      </w:r>
      <w:r>
        <w:t xml:space="preserve"> </w:t>
      </w:r>
      <w:r w:rsidR="0007657C">
        <w:t xml:space="preserve">status </w:t>
      </w:r>
      <w:r>
        <w:t>at a specified row and colum</w:t>
      </w:r>
      <w:r w:rsidR="001A6F13">
        <w:t>n</w:t>
      </w:r>
      <w:r>
        <w:t xml:space="preserve">. The </w:t>
      </w:r>
      <w:r>
        <w:rPr>
          <w:i/>
          <w:iCs/>
        </w:rPr>
        <w:t>nextCycle</w:t>
      </w:r>
      <w:r>
        <w:t xml:space="preserve"> variable provided by the procedure is where you will get the cell from. </w:t>
      </w:r>
      <w:r w:rsidR="00DF2F4C">
        <w:t xml:space="preserve">You will need to store the value retrieved from </w:t>
      </w:r>
      <w:r w:rsidR="00DF2F4C">
        <w:rPr>
          <w:i/>
          <w:iCs/>
        </w:rPr>
        <w:t>nextCycle</w:t>
      </w:r>
      <w:r w:rsidR="00DF2F4C">
        <w:t xml:space="preserve"> in a variable named </w:t>
      </w:r>
      <w:r w:rsidR="00DF2F4C" w:rsidRPr="004F389B">
        <w:rPr>
          <w:i/>
          <w:iCs/>
        </w:rPr>
        <w:t>dataCell</w:t>
      </w:r>
      <w:r w:rsidR="00DF2F4C">
        <w:t xml:space="preserve"> which you must create.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8810"/>
      </w:tblGrid>
      <w:tr w:rsidR="0007657C" w14:paraId="76E65C1B" w14:textId="77777777" w:rsidTr="0007657C">
        <w:tc>
          <w:tcPr>
            <w:tcW w:w="9350" w:type="dxa"/>
            <w:gridSpan w:val="2"/>
            <w:hideMark/>
          </w:tcPr>
          <w:p w14:paraId="35BEE1BA" w14:textId="61BD2717" w:rsidR="0007657C" w:rsidRDefault="0007657C">
            <w:pPr>
              <w:pStyle w:val="NoSpacing"/>
            </w:pPr>
            <w:r>
              <w:rPr>
                <w:sz w:val="24"/>
                <w:szCs w:val="24"/>
              </w:rPr>
              <w:t xml:space="preserve">What line of code did you write to get </w:t>
            </w:r>
            <w:r w:rsidR="00AD759D">
              <w:rPr>
                <w:sz w:val="24"/>
                <w:szCs w:val="24"/>
              </w:rPr>
              <w:t xml:space="preserve">&amp; store </w:t>
            </w:r>
            <w:r w:rsidR="001A6F13">
              <w:rPr>
                <w:sz w:val="24"/>
                <w:szCs w:val="24"/>
              </w:rPr>
              <w:t>the status of the cell at a specific row &amp; column?</w:t>
            </w:r>
            <w:r>
              <w:t xml:space="preserve"> </w:t>
            </w:r>
          </w:p>
        </w:tc>
      </w:tr>
      <w:tr w:rsidR="0007657C" w14:paraId="341B7C6D" w14:textId="77777777" w:rsidTr="0007657C">
        <w:trPr>
          <w:trHeight w:val="519"/>
        </w:trPr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04040" w:themeFill="text1" w:themeFillTint="BF"/>
            <w:vAlign w:val="center"/>
            <w:hideMark/>
          </w:tcPr>
          <w:p w14:paraId="7E687935" w14:textId="77777777" w:rsidR="0007657C" w:rsidRDefault="0007657C">
            <w:pPr>
              <w:pStyle w:val="NoSpacing"/>
              <w:jc w:val="center"/>
              <w:rPr>
                <w:color w:val="F79646" w:themeColor="accent6"/>
                <w:sz w:val="24"/>
                <w:szCs w:val="24"/>
              </w:rPr>
            </w:pPr>
            <w:r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88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FEDAC5" w14:textId="77777777" w:rsidR="0007657C" w:rsidRDefault="0007657C">
            <w:pPr>
              <w:pStyle w:val="NoSpacing"/>
              <w:rPr>
                <w:sz w:val="24"/>
                <w:szCs w:val="24"/>
              </w:rPr>
            </w:pPr>
          </w:p>
        </w:tc>
      </w:tr>
    </w:tbl>
    <w:p w14:paraId="4D7044D3" w14:textId="77777777" w:rsidR="0007657C" w:rsidRDefault="0007657C" w:rsidP="007062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8635"/>
      </w:tblGrid>
      <w:tr w:rsidR="000624E2" w14:paraId="0521D1FA" w14:textId="77777777" w:rsidTr="005E1C15">
        <w:trPr>
          <w:trHeight w:val="455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000000" w:themeFill="text1"/>
            <w:vAlign w:val="center"/>
            <w:hideMark/>
          </w:tcPr>
          <w:p w14:paraId="28DF4992" w14:textId="77777777" w:rsidR="000624E2" w:rsidRDefault="000624E2" w:rsidP="005E1C15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  <w:color w:val="F79646" w:themeColor="accent6"/>
                <w:sz w:val="32"/>
                <w:szCs w:val="32"/>
              </w:rPr>
              <w:t>Tip</w:t>
            </w:r>
          </w:p>
        </w:tc>
        <w:tc>
          <w:tcPr>
            <w:tcW w:w="86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163CA9" w14:textId="32C3F9AD" w:rsidR="000624E2" w:rsidRPr="000624E2" w:rsidRDefault="000624E2" w:rsidP="005E1C15">
            <w:pPr>
              <w:pStyle w:val="NoSpacing"/>
            </w:pPr>
            <w:r>
              <w:t xml:space="preserve">The variable </w:t>
            </w:r>
            <w:r w:rsidRPr="000624E2">
              <w:rPr>
                <w:i/>
                <w:iCs/>
              </w:rPr>
              <w:t>nextCycle</w:t>
            </w:r>
            <w:r>
              <w:t xml:space="preserve"> is structured just like a grid.</w:t>
            </w:r>
          </w:p>
        </w:tc>
      </w:tr>
    </w:tbl>
    <w:p w14:paraId="204E443D" w14:textId="0C5FE380" w:rsidR="00090EF9" w:rsidRDefault="008D7B81" w:rsidP="001236AA">
      <w:pPr>
        <w:pStyle w:val="Heading3"/>
      </w:pPr>
      <w:r>
        <w:br/>
      </w:r>
      <w:r w:rsidR="001236AA">
        <w:t>4.5 | Setup</w:t>
      </w:r>
      <w:r w:rsidR="00A53FFB">
        <w:t xml:space="preserve"> a</w:t>
      </w:r>
      <w:r w:rsidR="00351911">
        <w:t>n</w:t>
      </w:r>
      <w:r w:rsidR="001236AA">
        <w:t xml:space="preserve"> Update Procedure</w:t>
      </w:r>
    </w:p>
    <w:p w14:paraId="3B9B8D61" w14:textId="7FC67A4F" w:rsidR="001236AA" w:rsidRDefault="001236AA" w:rsidP="00706251">
      <w:r>
        <w:t xml:space="preserve">In this section you will setup an update procedure that will carry your message that you will define in </w:t>
      </w:r>
      <w:r w:rsidRPr="001236AA">
        <w:rPr>
          <w:i/>
          <w:iCs/>
        </w:rPr>
        <w:t>4.6</w:t>
      </w:r>
      <w:r>
        <w:t xml:space="preserve"> to the window. The procedure you are going to be executing is called </w:t>
      </w:r>
      <w:r w:rsidRPr="001236AA">
        <w:rPr>
          <w:i/>
          <w:iCs/>
        </w:rPr>
        <w:t>UpdateWindow</w:t>
      </w:r>
      <w:r>
        <w:rPr>
          <w:i/>
          <w:iCs/>
        </w:rPr>
        <w:t xml:space="preserve"> </w:t>
      </w:r>
      <w:r>
        <w:t>and you will be giving it your own procedure to run!</w:t>
      </w:r>
      <w:r w:rsidR="009929B2">
        <w:t xml:space="preserve"> Essentially you are giving a procedure called </w:t>
      </w:r>
      <w:r w:rsidR="009929B2" w:rsidRPr="009929B2">
        <w:rPr>
          <w:i/>
          <w:iCs/>
        </w:rPr>
        <w:t>UpdateWindow</w:t>
      </w:r>
      <w:r w:rsidR="009929B2">
        <w:t xml:space="preserve"> </w:t>
      </w:r>
      <w:r w:rsidR="0011676A">
        <w:t>a custom procedure you created to run</w:t>
      </w:r>
      <w:r w:rsidR="009929B2">
        <w:t>.</w:t>
      </w:r>
      <w:r w:rsidR="006B5E8B">
        <w:t xml:space="preserve"> I know this is probably confusing as to why you would need to do this, </w:t>
      </w:r>
      <w:r w:rsidR="000B24FA">
        <w:t>but</w:t>
      </w:r>
      <w:r w:rsidR="006B5E8B">
        <w:t xml:space="preserve"> again, it is beyond the scope of this session.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2459"/>
        <w:gridCol w:w="6300"/>
      </w:tblGrid>
      <w:tr w:rsidR="00F4741A" w14:paraId="3F5678FE" w14:textId="77777777" w:rsidTr="005E1C15">
        <w:tc>
          <w:tcPr>
            <w:tcW w:w="601" w:type="dxa"/>
            <w:shd w:val="clear" w:color="auto" w:fill="404040" w:themeFill="text1" w:themeFillTint="BF"/>
            <w:vAlign w:val="center"/>
          </w:tcPr>
          <w:p w14:paraId="795CB76A" w14:textId="77777777" w:rsidR="00F4741A" w:rsidRPr="00B06932" w:rsidRDefault="00F4741A" w:rsidP="005E1C15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</w:tcPr>
          <w:p w14:paraId="74F56892" w14:textId="04E53D05" w:rsidR="00F4741A" w:rsidRDefault="00F4741A" w:rsidP="005E1C15">
            <w:pPr>
              <w:pStyle w:val="NoSpacing"/>
            </w:pPr>
            <w:r>
              <w:t xml:space="preserve">What code did you write </w:t>
            </w:r>
            <w:r w:rsidR="00E4779C">
              <w:t>expose</w:t>
            </w:r>
            <w:r>
              <w:t xml:space="preserve"> the </w:t>
            </w:r>
            <w:r w:rsidRPr="00F4741A">
              <w:rPr>
                <w:i/>
                <w:iCs/>
              </w:rPr>
              <w:lastRenderedPageBreak/>
              <w:t>UpdateWindow</w:t>
            </w:r>
            <w:r>
              <w:t xml:space="preserve"> procedure?</w:t>
            </w:r>
          </w:p>
        </w:tc>
        <w:tc>
          <w:tcPr>
            <w:tcW w:w="6300" w:type="dxa"/>
            <w:tcBorders>
              <w:bottom w:val="single" w:sz="8" w:space="0" w:color="auto"/>
            </w:tcBorders>
          </w:tcPr>
          <w:p w14:paraId="05B9AE0A" w14:textId="77777777" w:rsidR="00F4741A" w:rsidRDefault="00F4741A" w:rsidP="005E1C15">
            <w:pPr>
              <w:rPr>
                <w:sz w:val="24"/>
                <w:szCs w:val="24"/>
              </w:rPr>
            </w:pPr>
          </w:p>
        </w:tc>
      </w:tr>
      <w:tr w:rsidR="00F4741A" w:rsidRPr="005C0B16" w14:paraId="68DF9CA7" w14:textId="77777777" w:rsidTr="005E1C15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144"/>
        </w:trPr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</w:tcPr>
          <w:p w14:paraId="736C8D6C" w14:textId="77777777" w:rsidR="00F4741A" w:rsidRPr="005C0B16" w:rsidRDefault="00F4741A" w:rsidP="005E1C15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267A70AE" w14:textId="77777777" w:rsidR="00F4741A" w:rsidRPr="005C0B16" w:rsidRDefault="00F4741A" w:rsidP="005E1C15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63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42419435" w14:textId="77777777" w:rsidR="00F4741A" w:rsidRPr="005C0B16" w:rsidRDefault="00F4741A" w:rsidP="005E1C15">
            <w:pPr>
              <w:rPr>
                <w:sz w:val="16"/>
                <w:szCs w:val="16"/>
              </w:rPr>
            </w:pPr>
          </w:p>
        </w:tc>
      </w:tr>
      <w:tr w:rsidR="00F4741A" w14:paraId="10230F28" w14:textId="77777777" w:rsidTr="005E1C15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6589A5FB" w14:textId="77777777" w:rsidR="00F4741A" w:rsidRPr="00B06932" w:rsidRDefault="00F4741A" w:rsidP="005E1C15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  <w:tcBorders>
              <w:top w:val="nil"/>
              <w:bottom w:val="nil"/>
              <w:right w:val="nil"/>
            </w:tcBorders>
          </w:tcPr>
          <w:p w14:paraId="6CB17CED" w14:textId="6DF1C4F0" w:rsidR="00F4741A" w:rsidRPr="00433671" w:rsidRDefault="00F4741A" w:rsidP="005E1C15">
            <w:pPr>
              <w:pStyle w:val="NoSpacing"/>
            </w:pPr>
            <w:r>
              <w:t>What</w:t>
            </w:r>
            <w:r w:rsidR="00F2471E">
              <w:t xml:space="preserve"> code did you write to mark the start of the procedure’s </w:t>
            </w:r>
            <w:r w:rsidR="00CB42FA">
              <w:t>contents?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70127BC4" w14:textId="77777777" w:rsidR="00F4741A" w:rsidRDefault="00F4741A" w:rsidP="005E1C15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</w:tbl>
    <w:p w14:paraId="2C093C3C" w14:textId="77777777" w:rsidR="00F4741A" w:rsidRDefault="00F4741A" w:rsidP="00F4741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"/>
        <w:gridCol w:w="2458"/>
        <w:gridCol w:w="6296"/>
      </w:tblGrid>
      <w:tr w:rsidR="00F4741A" w14:paraId="19B6FF98" w14:textId="77777777" w:rsidTr="005E1C15"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7958A74E" w14:textId="77777777" w:rsidR="00F4741A" w:rsidRPr="00B06932" w:rsidRDefault="00F4741A" w:rsidP="005E1C15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  <w:tcBorders>
              <w:top w:val="nil"/>
              <w:bottom w:val="nil"/>
              <w:right w:val="nil"/>
            </w:tcBorders>
          </w:tcPr>
          <w:p w14:paraId="59174F8C" w14:textId="526EACCA" w:rsidR="00F4741A" w:rsidRPr="009127CD" w:rsidRDefault="00F4741A" w:rsidP="005E1C15">
            <w:pPr>
              <w:pStyle w:val="NoSpacing"/>
            </w:pPr>
            <w:r>
              <w:t xml:space="preserve">What </w:t>
            </w:r>
            <w:r w:rsidR="00F2471E">
              <w:t xml:space="preserve">code did you write to mark the end of the </w:t>
            </w:r>
            <w:r w:rsidR="00D77CCD">
              <w:t>procedure’s</w:t>
            </w:r>
            <w:r w:rsidR="00F2471E">
              <w:t xml:space="preserve"> contents</w:t>
            </w:r>
            <w:r w:rsidR="00CB42FA">
              <w:t>?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6E53A392" w14:textId="77777777" w:rsidR="00F4741A" w:rsidRDefault="00F4741A" w:rsidP="005E1C15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</w:tbl>
    <w:p w14:paraId="00B01D7D" w14:textId="2809CA96" w:rsidR="00F4741A" w:rsidRDefault="00F4741A" w:rsidP="00706251"/>
    <w:p w14:paraId="5D47A7E9" w14:textId="52D07169" w:rsidR="00D0433E" w:rsidRDefault="00472F35" w:rsidP="00DD49EF">
      <w:pPr>
        <w:pStyle w:val="Heading3"/>
      </w:pPr>
      <w:r>
        <w:t>4.6 | Update the Image Cell</w:t>
      </w:r>
    </w:p>
    <w:p w14:paraId="219BB199" w14:textId="03D404AD" w:rsidR="00DD49EF" w:rsidRPr="00A1053C" w:rsidRDefault="00DD49EF" w:rsidP="00DD49EF">
      <w:r>
        <w:t xml:space="preserve">Here you will add the code that gives all the other code in </w:t>
      </w:r>
      <w:r w:rsidRPr="00DD49EF">
        <w:rPr>
          <w:i/>
          <w:iCs/>
        </w:rPr>
        <w:t>OnNextCycle</w:t>
      </w:r>
      <w:r>
        <w:t xml:space="preserve"> purpose!</w:t>
      </w:r>
      <w:r w:rsidR="006327E6">
        <w:t xml:space="preserve"> Inside of the procedure you just created that is executed by </w:t>
      </w:r>
      <w:r w:rsidR="006327E6" w:rsidRPr="006327E6">
        <w:rPr>
          <w:i/>
          <w:iCs/>
        </w:rPr>
        <w:t>UpdateWindow</w:t>
      </w:r>
      <w:r w:rsidR="006327E6">
        <w:t>; you will be adding the actual updates.</w:t>
      </w:r>
      <w:r w:rsidR="002644A1">
        <w:t xml:space="preserve"> First, you will need to get a reference to the </w:t>
      </w:r>
      <w:r w:rsidR="002644A1" w:rsidRPr="002644A1">
        <w:rPr>
          <w:i/>
          <w:iCs/>
        </w:rPr>
        <w:t>Image</w:t>
      </w:r>
      <w:r w:rsidR="002644A1">
        <w:t xml:space="preserve"> cell at a specified row and column and then store it in a variable.</w:t>
      </w:r>
      <w:r w:rsidR="009C448E">
        <w:t xml:space="preserve"> Then using the </w:t>
      </w:r>
      <w:r w:rsidR="009C448E" w:rsidRPr="009C448E">
        <w:rPr>
          <w:i/>
          <w:iCs/>
        </w:rPr>
        <w:t>cellStatus</w:t>
      </w:r>
      <w:r w:rsidR="009C448E">
        <w:rPr>
          <w:i/>
          <w:iCs/>
        </w:rPr>
        <w:t xml:space="preserve"> </w:t>
      </w:r>
      <w:r w:rsidR="009C448E">
        <w:t xml:space="preserve">variable you setup in </w:t>
      </w:r>
      <w:r w:rsidR="009C448E">
        <w:rPr>
          <w:i/>
          <w:iCs/>
        </w:rPr>
        <w:t>4.4</w:t>
      </w:r>
      <w:r w:rsidR="009C448E">
        <w:t xml:space="preserve"> you will determine whether the </w:t>
      </w:r>
      <w:r w:rsidR="009C448E">
        <w:rPr>
          <w:i/>
          <w:iCs/>
        </w:rPr>
        <w:t>Image</w:t>
      </w:r>
      <w:r w:rsidR="009C448E">
        <w:t xml:space="preserve"> cell should </w:t>
      </w:r>
      <w:r w:rsidR="00776095">
        <w:t>display</w:t>
      </w:r>
      <w:r w:rsidR="009C448E">
        <w:t xml:space="preserve"> an image of the current instructor</w:t>
      </w:r>
      <w:r w:rsidR="00A1053C">
        <w:t xml:space="preserve"> </w:t>
      </w:r>
      <w:r w:rsidR="00A1053C" w:rsidRPr="002D3D7C">
        <w:rPr>
          <w:i/>
          <w:iCs/>
        </w:rPr>
        <w:t>(alive)</w:t>
      </w:r>
      <w:r w:rsidR="009C448E">
        <w:t xml:space="preserve"> or nothing </w:t>
      </w:r>
      <w:r w:rsidR="00A1053C">
        <w:rPr>
          <w:i/>
          <w:iCs/>
        </w:rPr>
        <w:t>(dead)</w:t>
      </w:r>
      <w:r w:rsidR="00A1053C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2459"/>
        <w:gridCol w:w="6300"/>
      </w:tblGrid>
      <w:tr w:rsidR="00543260" w14:paraId="3C830EE5" w14:textId="77777777" w:rsidTr="005E1C15">
        <w:tc>
          <w:tcPr>
            <w:tcW w:w="601" w:type="dxa"/>
            <w:shd w:val="clear" w:color="auto" w:fill="404040" w:themeFill="text1" w:themeFillTint="BF"/>
            <w:vAlign w:val="center"/>
          </w:tcPr>
          <w:p w14:paraId="455E389D" w14:textId="77777777" w:rsidR="00543260" w:rsidRPr="00B06932" w:rsidRDefault="00543260" w:rsidP="005E1C15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</w:tcPr>
          <w:p w14:paraId="4AAEC3BD" w14:textId="662E6269" w:rsidR="00543260" w:rsidRPr="00F8185A" w:rsidRDefault="00543260" w:rsidP="005E1C15">
            <w:pPr>
              <w:pStyle w:val="NoSpacing"/>
            </w:pPr>
            <w:r>
              <w:t xml:space="preserve">What code did you write to get a reference to </w:t>
            </w:r>
            <w:r w:rsidR="00F8185A">
              <w:t xml:space="preserve">the </w:t>
            </w:r>
            <w:r w:rsidR="00F8185A">
              <w:rPr>
                <w:i/>
                <w:iCs/>
              </w:rPr>
              <w:t>Image</w:t>
            </w:r>
            <w:r w:rsidR="00F8185A">
              <w:t xml:space="preserve"> cell at a specific row and column, followed by storing it in </w:t>
            </w:r>
            <w:r w:rsidR="00900E19">
              <w:t>an</w:t>
            </w:r>
            <w:r w:rsidR="00F8185A">
              <w:t xml:space="preserve"> </w:t>
            </w:r>
            <w:r w:rsidR="00F8185A">
              <w:rPr>
                <w:i/>
                <w:iCs/>
              </w:rPr>
              <w:t>Image</w:t>
            </w:r>
            <w:r w:rsidR="00F8185A">
              <w:t xml:space="preserve"> variable?</w:t>
            </w:r>
          </w:p>
        </w:tc>
        <w:tc>
          <w:tcPr>
            <w:tcW w:w="6300" w:type="dxa"/>
            <w:tcBorders>
              <w:bottom w:val="single" w:sz="8" w:space="0" w:color="auto"/>
            </w:tcBorders>
          </w:tcPr>
          <w:p w14:paraId="2D98084C" w14:textId="77777777" w:rsidR="00543260" w:rsidRDefault="00543260" w:rsidP="005E1C15">
            <w:pPr>
              <w:rPr>
                <w:sz w:val="24"/>
                <w:szCs w:val="24"/>
              </w:rPr>
            </w:pPr>
          </w:p>
        </w:tc>
      </w:tr>
      <w:tr w:rsidR="00543260" w:rsidRPr="005C0B16" w14:paraId="3039EC85" w14:textId="77777777" w:rsidTr="005E1C15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144"/>
        </w:trPr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</w:tcPr>
          <w:p w14:paraId="0ADF4561" w14:textId="77777777" w:rsidR="00543260" w:rsidRPr="005C0B16" w:rsidRDefault="00543260" w:rsidP="005E1C15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32755A14" w14:textId="77777777" w:rsidR="00543260" w:rsidRPr="005C0B16" w:rsidRDefault="00543260" w:rsidP="005E1C15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63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5B0D81D0" w14:textId="77777777" w:rsidR="00543260" w:rsidRPr="005C0B16" w:rsidRDefault="00543260" w:rsidP="005E1C15">
            <w:pPr>
              <w:rPr>
                <w:sz w:val="16"/>
                <w:szCs w:val="16"/>
              </w:rPr>
            </w:pPr>
          </w:p>
        </w:tc>
      </w:tr>
      <w:tr w:rsidR="00543260" w14:paraId="70DF2899" w14:textId="77777777" w:rsidTr="005E1C15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393369A2" w14:textId="77777777" w:rsidR="00543260" w:rsidRPr="00B06932" w:rsidRDefault="00543260" w:rsidP="005E1C15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  <w:tcBorders>
              <w:top w:val="nil"/>
              <w:bottom w:val="nil"/>
              <w:right w:val="nil"/>
            </w:tcBorders>
          </w:tcPr>
          <w:p w14:paraId="046831FD" w14:textId="5B1F84E5" w:rsidR="00543260" w:rsidRPr="00433671" w:rsidRDefault="00D5643F" w:rsidP="005E1C15">
            <w:pPr>
              <w:pStyle w:val="NoSpacing"/>
            </w:pPr>
            <w:r>
              <w:t>What code did you write to check to see if the cell is alive?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C526AFD" w14:textId="77777777" w:rsidR="00543260" w:rsidRDefault="00543260" w:rsidP="005E1C15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</w:tbl>
    <w:p w14:paraId="3C257ABB" w14:textId="77777777" w:rsidR="00543260" w:rsidRDefault="00543260" w:rsidP="0054326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1"/>
        <w:gridCol w:w="2458"/>
        <w:gridCol w:w="6296"/>
      </w:tblGrid>
      <w:tr w:rsidR="00543260" w14:paraId="7BB12D6C" w14:textId="77777777" w:rsidTr="005E1C15"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04E2293C" w14:textId="77777777" w:rsidR="00543260" w:rsidRPr="00B06932" w:rsidRDefault="00543260" w:rsidP="005E1C15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  <w:tcBorders>
              <w:top w:val="nil"/>
              <w:bottom w:val="nil"/>
              <w:right w:val="nil"/>
            </w:tcBorders>
          </w:tcPr>
          <w:p w14:paraId="73549958" w14:textId="63034A86" w:rsidR="00543260" w:rsidRPr="007141E6" w:rsidRDefault="007141E6" w:rsidP="005E1C15">
            <w:pPr>
              <w:pStyle w:val="NoSpacing"/>
            </w:pPr>
            <w:r>
              <w:t xml:space="preserve">What code did you write to update the </w:t>
            </w:r>
            <w:r>
              <w:rPr>
                <w:i/>
                <w:iCs/>
              </w:rPr>
              <w:t>Image</w:t>
            </w:r>
            <w:r>
              <w:t xml:space="preserve"> cell to display the instructor if it is alive?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0F8BA7CD" w14:textId="77777777" w:rsidR="00543260" w:rsidRDefault="00543260" w:rsidP="005E1C15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</w:tbl>
    <w:p w14:paraId="0C12C404" w14:textId="20D0118B" w:rsidR="00390A03" w:rsidRDefault="00390A03" w:rsidP="00DD49EF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2459"/>
        <w:gridCol w:w="6300"/>
      </w:tblGrid>
      <w:tr w:rsidR="00543260" w14:paraId="07E385ED" w14:textId="77777777" w:rsidTr="005E1C15">
        <w:tc>
          <w:tcPr>
            <w:tcW w:w="601" w:type="dxa"/>
            <w:shd w:val="clear" w:color="auto" w:fill="404040" w:themeFill="text1" w:themeFillTint="BF"/>
            <w:vAlign w:val="center"/>
          </w:tcPr>
          <w:p w14:paraId="100BEB2B" w14:textId="77777777" w:rsidR="00543260" w:rsidRPr="00B06932" w:rsidRDefault="00543260" w:rsidP="005E1C15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</w:tcPr>
          <w:p w14:paraId="34499A12" w14:textId="73B99B9B" w:rsidR="00543260" w:rsidRPr="00900E19" w:rsidRDefault="00812BFD" w:rsidP="005E1C15">
            <w:pPr>
              <w:pStyle w:val="NoSpacing"/>
            </w:pPr>
            <w:r>
              <w:t xml:space="preserve">What code did you add </w:t>
            </w:r>
            <w:r w:rsidR="00264D85">
              <w:t xml:space="preserve">to run if the previous </w:t>
            </w:r>
            <w:r w:rsidR="00264D85">
              <w:rPr>
                <w:i/>
                <w:iCs/>
              </w:rPr>
              <w:t>if</w:t>
            </w:r>
            <w:r w:rsidR="00264D85">
              <w:t xml:space="preserve"> </w:t>
            </w:r>
            <w:r w:rsidR="00010FEE">
              <w:t xml:space="preserve">found the cell </w:t>
            </w:r>
            <w:r w:rsidR="00264D85">
              <w:t xml:space="preserve">was not </w:t>
            </w:r>
            <w:r w:rsidR="000A0BC2">
              <w:t>alive</w:t>
            </w:r>
            <w:r w:rsidR="00900E19">
              <w:t>?</w:t>
            </w:r>
          </w:p>
        </w:tc>
        <w:tc>
          <w:tcPr>
            <w:tcW w:w="6300" w:type="dxa"/>
            <w:tcBorders>
              <w:bottom w:val="single" w:sz="8" w:space="0" w:color="auto"/>
            </w:tcBorders>
          </w:tcPr>
          <w:p w14:paraId="06A876D5" w14:textId="77777777" w:rsidR="00543260" w:rsidRDefault="00543260" w:rsidP="005E1C15">
            <w:pPr>
              <w:rPr>
                <w:sz w:val="24"/>
                <w:szCs w:val="24"/>
              </w:rPr>
            </w:pPr>
          </w:p>
        </w:tc>
      </w:tr>
      <w:tr w:rsidR="00543260" w:rsidRPr="005C0B16" w14:paraId="4B2F2624" w14:textId="77777777" w:rsidTr="005E1C15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144"/>
        </w:trPr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</w:tcPr>
          <w:p w14:paraId="3E957F95" w14:textId="77777777" w:rsidR="00543260" w:rsidRPr="005C0B16" w:rsidRDefault="00543260" w:rsidP="005E1C15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084C5099" w14:textId="77777777" w:rsidR="00543260" w:rsidRPr="005C0B16" w:rsidRDefault="00543260" w:rsidP="005E1C15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63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72BCAC69" w14:textId="77777777" w:rsidR="00543260" w:rsidRPr="005C0B16" w:rsidRDefault="00543260" w:rsidP="005E1C15">
            <w:pPr>
              <w:rPr>
                <w:sz w:val="16"/>
                <w:szCs w:val="16"/>
              </w:rPr>
            </w:pPr>
          </w:p>
        </w:tc>
      </w:tr>
      <w:tr w:rsidR="00543260" w14:paraId="46866F6F" w14:textId="77777777" w:rsidTr="005E1C15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6AD6FF6E" w14:textId="77777777" w:rsidR="00543260" w:rsidRPr="00B06932" w:rsidRDefault="00543260" w:rsidP="005E1C15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lastRenderedPageBreak/>
              <w:sym w:font="Wingdings" w:char="F0E8"/>
            </w:r>
          </w:p>
        </w:tc>
        <w:tc>
          <w:tcPr>
            <w:tcW w:w="2459" w:type="dxa"/>
            <w:tcBorders>
              <w:top w:val="nil"/>
              <w:bottom w:val="nil"/>
              <w:right w:val="nil"/>
            </w:tcBorders>
          </w:tcPr>
          <w:p w14:paraId="5511FC52" w14:textId="0BDD5787" w:rsidR="00543260" w:rsidRPr="00264D85" w:rsidRDefault="00543260" w:rsidP="005E1C15">
            <w:pPr>
              <w:pStyle w:val="NoSpacing"/>
            </w:pPr>
            <w:r>
              <w:t xml:space="preserve">What </w:t>
            </w:r>
            <w:r w:rsidR="00264D85">
              <w:t xml:space="preserve">code did you add to be executed when the cell is </w:t>
            </w:r>
            <w:r w:rsidR="0091178A">
              <w:t>dead</w:t>
            </w:r>
            <w:r w:rsidR="00DF4390">
              <w:t>?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2E09BC38" w14:textId="77777777" w:rsidR="00543260" w:rsidRDefault="00543260" w:rsidP="005E1C15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</w:tbl>
    <w:p w14:paraId="2E6DCCEB" w14:textId="77777777" w:rsidR="00543260" w:rsidRDefault="00543260" w:rsidP="00543260"/>
    <w:p w14:paraId="693DBC16" w14:textId="224D0A93" w:rsidR="00543260" w:rsidRDefault="004511AF" w:rsidP="0069056A">
      <w:pPr>
        <w:pStyle w:val="Heading3"/>
      </w:pPr>
      <w:r>
        <w:t>4.</w:t>
      </w:r>
      <w:r w:rsidR="00244619">
        <w:t>7</w:t>
      </w:r>
      <w:r>
        <w:t xml:space="preserve"> | Execute Update Statistics Procedure</w:t>
      </w:r>
    </w:p>
    <w:p w14:paraId="669AB953" w14:textId="6D18C9FC" w:rsidR="0069056A" w:rsidRPr="00105DF6" w:rsidRDefault="00410D64" w:rsidP="0069056A">
      <w:r>
        <w:t>In this small section you will be adding one line of code that executes a procedure that wil</w:t>
      </w:r>
      <w:r w:rsidR="00896954">
        <w:t>l</w:t>
      </w:r>
      <w:r>
        <w:t xml:space="preserve"> update the on screen cycleCount and cellsAlive text.</w:t>
      </w:r>
      <w:r w:rsidR="00105DF6">
        <w:t xml:space="preserve"> Th</w:t>
      </w:r>
      <w:r w:rsidR="00FD3E00">
        <w:t xml:space="preserve">e procedure is named </w:t>
      </w:r>
      <w:r w:rsidR="00AB7420" w:rsidRPr="00FD3E00">
        <w:rPr>
          <w:rFonts w:ascii="Consolas" w:hAnsi="Consolas" w:cs="Consolas"/>
          <w:i/>
          <w:iCs/>
          <w:color w:val="000000"/>
          <w:sz w:val="19"/>
          <w:szCs w:val="19"/>
        </w:rPr>
        <w:t>UpdateCycleStatistics,</w:t>
      </w:r>
      <w:r w:rsidR="00105DF6">
        <w:t xml:space="preserve"> </w:t>
      </w:r>
      <w:r w:rsidR="00AB7420">
        <w:t xml:space="preserve">and it </w:t>
      </w:r>
      <w:r w:rsidR="00105DF6">
        <w:t xml:space="preserve">should be executed right before the closing </w:t>
      </w:r>
      <w:r w:rsidR="00105DF6">
        <w:rPr>
          <w:i/>
          <w:iCs/>
        </w:rPr>
        <w:t>}</w:t>
      </w:r>
      <w:r w:rsidR="00105DF6">
        <w:t xml:space="preserve"> of the </w:t>
      </w:r>
      <w:r w:rsidR="00105DF6">
        <w:rPr>
          <w:i/>
          <w:iCs/>
        </w:rPr>
        <w:t xml:space="preserve">OnNextCycle </w:t>
      </w:r>
      <w:r w:rsidR="00105DF6">
        <w:t>procedure.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8810"/>
      </w:tblGrid>
      <w:tr w:rsidR="00506E24" w14:paraId="7F6E5D73" w14:textId="77777777" w:rsidTr="005E1C15">
        <w:tc>
          <w:tcPr>
            <w:tcW w:w="9350" w:type="dxa"/>
            <w:gridSpan w:val="2"/>
            <w:hideMark/>
          </w:tcPr>
          <w:p w14:paraId="41AC05FC" w14:textId="4B97600A" w:rsidR="00506E24" w:rsidRDefault="00506E24" w:rsidP="005E1C15">
            <w:pPr>
              <w:pStyle w:val="NoSpacing"/>
            </w:pPr>
            <w:r>
              <w:rPr>
                <w:sz w:val="24"/>
                <w:szCs w:val="24"/>
              </w:rPr>
              <w:t>What line of code did you add to make this update happen?</w:t>
            </w:r>
          </w:p>
        </w:tc>
      </w:tr>
      <w:tr w:rsidR="00506E24" w14:paraId="4FCCEDB5" w14:textId="77777777" w:rsidTr="005E1C15">
        <w:trPr>
          <w:trHeight w:val="519"/>
        </w:trPr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404040" w:themeFill="text1" w:themeFillTint="BF"/>
            <w:vAlign w:val="center"/>
            <w:hideMark/>
          </w:tcPr>
          <w:p w14:paraId="4803FADD" w14:textId="77777777" w:rsidR="00506E24" w:rsidRDefault="00506E24" w:rsidP="005E1C15">
            <w:pPr>
              <w:pStyle w:val="NoSpacing"/>
              <w:jc w:val="center"/>
              <w:rPr>
                <w:color w:val="F79646" w:themeColor="accent6"/>
                <w:sz w:val="24"/>
                <w:szCs w:val="24"/>
              </w:rPr>
            </w:pPr>
            <w:r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88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BBD450" w14:textId="77777777" w:rsidR="00506E24" w:rsidRDefault="00506E24" w:rsidP="005E1C15">
            <w:pPr>
              <w:pStyle w:val="NoSpacing"/>
              <w:rPr>
                <w:sz w:val="24"/>
                <w:szCs w:val="24"/>
              </w:rPr>
            </w:pPr>
          </w:p>
        </w:tc>
      </w:tr>
    </w:tbl>
    <w:p w14:paraId="0B8B96A8" w14:textId="31F59EFE" w:rsidR="00506E24" w:rsidRDefault="00506E24" w:rsidP="0069056A"/>
    <w:p w14:paraId="36E149BF" w14:textId="6A632DE4" w:rsidR="000553EB" w:rsidRDefault="00545770" w:rsidP="0069056A">
      <w:r>
        <w:t xml:space="preserve">Now you are ready to test </w:t>
      </w:r>
      <w:r w:rsidR="00B22975">
        <w:t>your</w:t>
      </w:r>
      <w:r>
        <w:t xml:space="preserve"> app </w:t>
      </w:r>
      <w:r w:rsidR="00AB7420">
        <w:t>and</w:t>
      </w:r>
      <w:r>
        <w:t xml:space="preserve"> see the results of your work!</w:t>
      </w:r>
      <w:r w:rsidR="00187789">
        <w:t xml:space="preserve"> Go ahead and start the app.</w:t>
      </w:r>
      <w:r w:rsidR="00B22975">
        <w:t xml:space="preserve"> You should now see the images disappear and appear when cells are dyeing and being revived</w:t>
      </w:r>
      <w:r w:rsidR="009E06BF">
        <w:t xml:space="preserve"> once you start a game</w:t>
      </w:r>
      <w:r w:rsidR="00B22975">
        <w:t>!</w:t>
      </w:r>
    </w:p>
    <w:p w14:paraId="79E477F7" w14:textId="697A9B51" w:rsidR="008C797C" w:rsidRPr="0069056A" w:rsidRDefault="008C797C" w:rsidP="0069056A">
      <w:r>
        <w:rPr>
          <w:noProof/>
        </w:rPr>
        <w:drawing>
          <wp:inline distT="0" distB="0" distL="0" distR="0" wp14:anchorId="1FA56525" wp14:editId="7F2ECE08">
            <wp:extent cx="5943600" cy="3336925"/>
            <wp:effectExtent l="0" t="0" r="0" b="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591B" w14:textId="69C476B0" w:rsidR="001439F0" w:rsidRDefault="001439F0" w:rsidP="001439F0">
      <w:pPr>
        <w:pStyle w:val="Heading1"/>
      </w:pPr>
      <w:r>
        <w:t xml:space="preserve">Step </w:t>
      </w:r>
      <w:r w:rsidR="00A50E0F">
        <w:t>5</w:t>
      </w:r>
      <w:r>
        <w:t xml:space="preserve"> | Stopping the Simulation</w:t>
      </w:r>
    </w:p>
    <w:p w14:paraId="4147127A" w14:textId="111F9562" w:rsidR="00106F45" w:rsidRDefault="00106F45" w:rsidP="00106F45">
      <w:r>
        <w:t xml:space="preserve">In this </w:t>
      </w:r>
      <w:r w:rsidR="00706251">
        <w:t>step</w:t>
      </w:r>
      <w:r>
        <w:t xml:space="preserve"> you will add a procedure that contains code to stop the simulation.</w:t>
      </w:r>
    </w:p>
    <w:p w14:paraId="351165CC" w14:textId="455CCE03" w:rsidR="00D90FED" w:rsidRDefault="00D90FED" w:rsidP="00D90FED">
      <w:pPr>
        <w:pStyle w:val="ListParagraph"/>
        <w:numPr>
          <w:ilvl w:val="1"/>
          <w:numId w:val="32"/>
        </w:numPr>
      </w:pPr>
      <w:r>
        <w:t>Expose an existing procedure (</w:t>
      </w:r>
      <w:r w:rsidR="00A50E0F">
        <w:t>5</w:t>
      </w:r>
      <w:r>
        <w:t>.1)</w:t>
      </w:r>
    </w:p>
    <w:p w14:paraId="2CCCD865" w14:textId="01DFD7BC" w:rsidR="00D90FED" w:rsidRDefault="00D90FED" w:rsidP="00D90FED">
      <w:pPr>
        <w:pStyle w:val="ListParagraph"/>
        <w:numPr>
          <w:ilvl w:val="1"/>
          <w:numId w:val="32"/>
        </w:numPr>
      </w:pPr>
      <w:r>
        <w:t>Add code to stop the simulation</w:t>
      </w:r>
      <w:r w:rsidR="0047554A">
        <w:t xml:space="preserve"> (</w:t>
      </w:r>
      <w:r w:rsidR="00A50E0F">
        <w:t>5</w:t>
      </w:r>
      <w:r w:rsidR="0047554A">
        <w:t>.2)</w:t>
      </w:r>
    </w:p>
    <w:p w14:paraId="03640AF6" w14:textId="3DFF9ACF" w:rsidR="00524506" w:rsidRDefault="00E30284" w:rsidP="00E342C8">
      <w:pPr>
        <w:pStyle w:val="Heading3"/>
      </w:pPr>
      <w:r>
        <w:lastRenderedPageBreak/>
        <w:t>5.1  | Exposing the OnStopSimulation Procedure</w:t>
      </w:r>
    </w:p>
    <w:p w14:paraId="11E2BE02" w14:textId="33B3C11B" w:rsidR="00E342C8" w:rsidRDefault="0079249A" w:rsidP="00E342C8">
      <w:r>
        <w:t xml:space="preserve">In this section you will expose the </w:t>
      </w:r>
      <w:r w:rsidRPr="0079249A">
        <w:rPr>
          <w:i/>
          <w:iCs/>
        </w:rPr>
        <w:t>OnStopSimulation</w:t>
      </w:r>
      <w:r>
        <w:t xml:space="preserve"> just as you exposed the </w:t>
      </w:r>
      <w:r>
        <w:rPr>
          <w:i/>
          <w:iCs/>
        </w:rPr>
        <w:t>OnStartSimulation</w:t>
      </w:r>
      <w:r>
        <w:t xml:space="preserve">, </w:t>
      </w:r>
      <w:r w:rsidR="008C797C">
        <w:t xml:space="preserve">and </w:t>
      </w:r>
      <w:r>
        <w:t xml:space="preserve">besides the name the rest of the code to do so is </w:t>
      </w:r>
      <w:r w:rsidR="00CF67FD">
        <w:t>the same</w:t>
      </w:r>
      <w:r>
        <w:t>.</w:t>
      </w:r>
    </w:p>
    <w:p w14:paraId="05980C54" w14:textId="109717B5" w:rsidR="00CF67FD" w:rsidRDefault="00CF67FD" w:rsidP="007A0048">
      <w:pPr>
        <w:pStyle w:val="Heading3"/>
      </w:pPr>
      <w:r>
        <w:t>5.2 | Stopping the Game</w:t>
      </w:r>
    </w:p>
    <w:p w14:paraId="0F752BE9" w14:textId="3A9C15FA" w:rsidR="00CF67FD" w:rsidRDefault="00CF67FD" w:rsidP="00E342C8">
      <w:r>
        <w:t xml:space="preserve">Inside of the </w:t>
      </w:r>
      <w:r>
        <w:rPr>
          <w:i/>
          <w:iCs/>
        </w:rPr>
        <w:t>OnStopSimulation</w:t>
      </w:r>
      <w:r>
        <w:t xml:space="preserve"> procedure you will need to execute the </w:t>
      </w:r>
      <w:r>
        <w:rPr>
          <w:i/>
          <w:iCs/>
        </w:rPr>
        <w:t>Stop</w:t>
      </w:r>
      <w:r>
        <w:t xml:space="preserve"> procedure that belongs to the </w:t>
      </w:r>
      <w:r>
        <w:rPr>
          <w:i/>
          <w:iCs/>
        </w:rPr>
        <w:t>Game</w:t>
      </w:r>
      <w:r>
        <w:t xml:space="preserve"> variable.</w:t>
      </w:r>
    </w:p>
    <w:p w14:paraId="22D96EEB" w14:textId="6E3AF275" w:rsidR="00E342C8" w:rsidRPr="00E342C8" w:rsidRDefault="00F70E47" w:rsidP="00E342C8">
      <w:r>
        <w:t xml:space="preserve">After you have done this run </w:t>
      </w:r>
      <w:r w:rsidR="007A0048">
        <w:t>your</w:t>
      </w:r>
      <w:r>
        <w:t xml:space="preserve"> app and you should see that clicking the </w:t>
      </w:r>
      <w:r>
        <w:rPr>
          <w:i/>
          <w:iCs/>
        </w:rPr>
        <w:t xml:space="preserve">Stop </w:t>
      </w:r>
      <w:r>
        <w:t xml:space="preserve">button </w:t>
      </w:r>
      <w:r w:rsidR="008C797C">
        <w:t>stops</w:t>
      </w:r>
      <w:r>
        <w:t xml:space="preserve"> the simulation!</w:t>
      </w:r>
    </w:p>
    <w:p w14:paraId="2ADE4F49" w14:textId="2C060D44" w:rsidR="001439F0" w:rsidRDefault="001439F0" w:rsidP="001439F0">
      <w:pPr>
        <w:pStyle w:val="Heading1"/>
      </w:pPr>
      <w:r>
        <w:t xml:space="preserve">Step </w:t>
      </w:r>
      <w:r w:rsidR="007A0048">
        <w:t>6</w:t>
      </w:r>
      <w:r>
        <w:t xml:space="preserve"> | Resuming the Simulation</w:t>
      </w:r>
    </w:p>
    <w:p w14:paraId="3DAF5BD0" w14:textId="4EBE5985" w:rsidR="00106F45" w:rsidRDefault="00106F45" w:rsidP="00106F45">
      <w:r>
        <w:t xml:space="preserve">In this </w:t>
      </w:r>
      <w:r w:rsidR="000C55ED">
        <w:t>step</w:t>
      </w:r>
      <w:r>
        <w:t xml:space="preserve"> you will add a procedure that contains code to resume the simulation when stopped.</w:t>
      </w:r>
    </w:p>
    <w:p w14:paraId="18D9DB64" w14:textId="4A960644" w:rsidR="007612A9" w:rsidRDefault="007612A9" w:rsidP="007612A9">
      <w:pPr>
        <w:pStyle w:val="ListParagraph"/>
        <w:numPr>
          <w:ilvl w:val="1"/>
          <w:numId w:val="33"/>
        </w:numPr>
      </w:pPr>
      <w:r>
        <w:t>Exposing an existing procedure (</w:t>
      </w:r>
      <w:r w:rsidR="007A0048">
        <w:t>6</w:t>
      </w:r>
      <w:r>
        <w:t>.1)</w:t>
      </w:r>
    </w:p>
    <w:p w14:paraId="065CF4B4" w14:textId="3A39DC21" w:rsidR="007612A9" w:rsidRDefault="007612A9" w:rsidP="007612A9">
      <w:pPr>
        <w:pStyle w:val="ListParagraph"/>
        <w:numPr>
          <w:ilvl w:val="1"/>
          <w:numId w:val="33"/>
        </w:numPr>
      </w:pPr>
      <w:r>
        <w:t>Add code to resume the simulation</w:t>
      </w:r>
      <w:r w:rsidR="007A0048">
        <w:t xml:space="preserve"> (6.2)</w:t>
      </w:r>
    </w:p>
    <w:p w14:paraId="5D24B1AF" w14:textId="260F857F" w:rsidR="007A0048" w:rsidRDefault="007A0048" w:rsidP="002A65BF">
      <w:pPr>
        <w:pStyle w:val="Heading3"/>
      </w:pPr>
      <w:r>
        <w:t xml:space="preserve">6.1 | Exposing the </w:t>
      </w:r>
      <w:r w:rsidRPr="007A0048">
        <w:rPr>
          <w:i/>
          <w:iCs/>
        </w:rPr>
        <w:t>OnResumeSimulation</w:t>
      </w:r>
      <w:r>
        <w:t xml:space="preserve"> Procedure</w:t>
      </w:r>
    </w:p>
    <w:p w14:paraId="3C810FC3" w14:textId="0BD2450C" w:rsidR="005B6BF0" w:rsidRDefault="005B6BF0" w:rsidP="007A0048">
      <w:r>
        <w:t xml:space="preserve">Here you will do the same thing you have done several times before, expose the </w:t>
      </w:r>
      <w:r w:rsidRPr="00C06BAC">
        <w:rPr>
          <w:i/>
          <w:iCs/>
        </w:rPr>
        <w:t>OnResumeSimulation</w:t>
      </w:r>
      <w:r>
        <w:t xml:space="preserve"> procedure.</w:t>
      </w:r>
    </w:p>
    <w:p w14:paraId="1CAFA37F" w14:textId="40F1CED6" w:rsidR="007933D0" w:rsidRDefault="007933D0" w:rsidP="002A65BF">
      <w:pPr>
        <w:pStyle w:val="Heading3"/>
      </w:pPr>
      <w:r>
        <w:t>6.2 | Resuming the Simulation</w:t>
      </w:r>
    </w:p>
    <w:p w14:paraId="1798B3A6" w14:textId="720A7D1C" w:rsidR="007933D0" w:rsidRDefault="007933D0" w:rsidP="007A0048">
      <w:r>
        <w:t xml:space="preserve">Here you will </w:t>
      </w:r>
      <w:r w:rsidR="008C797C">
        <w:t>insert</w:t>
      </w:r>
      <w:r>
        <w:t xml:space="preserve"> code into the </w:t>
      </w:r>
      <w:r>
        <w:rPr>
          <w:i/>
          <w:iCs/>
        </w:rPr>
        <w:t>OnResumeSimulation</w:t>
      </w:r>
      <w:r>
        <w:t xml:space="preserve"> procedure that executes the </w:t>
      </w:r>
      <w:r>
        <w:rPr>
          <w:i/>
          <w:iCs/>
        </w:rPr>
        <w:t>Resume</w:t>
      </w:r>
      <w:r>
        <w:t xml:space="preserve"> procedure that belongs to the </w:t>
      </w:r>
      <w:r>
        <w:rPr>
          <w:i/>
          <w:iCs/>
        </w:rPr>
        <w:t xml:space="preserve">Game </w:t>
      </w:r>
      <w:r>
        <w:t>variable.</w:t>
      </w:r>
    </w:p>
    <w:p w14:paraId="0DF06FA8" w14:textId="1495AC02" w:rsidR="00D67BB9" w:rsidRPr="007933D0" w:rsidRDefault="00D67BB9" w:rsidP="007A0048">
      <w:r>
        <w:t>Once you have done this, you should be able to now start, stop, and resume your simulation!</w:t>
      </w:r>
    </w:p>
    <w:p w14:paraId="0FE390D1" w14:textId="3A16AE1F" w:rsidR="001439F0" w:rsidRDefault="001439F0" w:rsidP="001439F0">
      <w:pPr>
        <w:pStyle w:val="Heading1"/>
      </w:pPr>
      <w:r>
        <w:t xml:space="preserve">Step </w:t>
      </w:r>
      <w:r w:rsidR="00C5431A">
        <w:t>7</w:t>
      </w:r>
      <w:r>
        <w:t xml:space="preserve"> | Resetting the Simulation</w:t>
      </w:r>
    </w:p>
    <w:p w14:paraId="4DE78A23" w14:textId="6269E747" w:rsidR="00106F45" w:rsidRDefault="00106F45" w:rsidP="00106F45">
      <w:r>
        <w:t xml:space="preserve">In this </w:t>
      </w:r>
      <w:r w:rsidR="000C55ED">
        <w:t>step</w:t>
      </w:r>
      <w:r>
        <w:t xml:space="preserve"> you will add a procedure that contains code to reset the simulation once stopped.</w:t>
      </w:r>
    </w:p>
    <w:p w14:paraId="5E63571D" w14:textId="741C720A" w:rsidR="00133FD1" w:rsidRDefault="00133FD1" w:rsidP="00133FD1">
      <w:pPr>
        <w:pStyle w:val="ListParagraph"/>
        <w:numPr>
          <w:ilvl w:val="1"/>
          <w:numId w:val="34"/>
        </w:numPr>
      </w:pPr>
      <w:r>
        <w:t>Exposing an existing procedure (</w:t>
      </w:r>
      <w:r w:rsidR="00A50E0F">
        <w:t>7</w:t>
      </w:r>
      <w:r>
        <w:t>.1)</w:t>
      </w:r>
    </w:p>
    <w:p w14:paraId="4C6B715A" w14:textId="15BC8B97" w:rsidR="00133FD1" w:rsidRPr="00033C9E" w:rsidRDefault="00133FD1" w:rsidP="00133FD1">
      <w:pPr>
        <w:pStyle w:val="ListParagraph"/>
        <w:numPr>
          <w:ilvl w:val="1"/>
          <w:numId w:val="34"/>
        </w:numPr>
      </w:pPr>
      <w:r>
        <w:t xml:space="preserve">Create a new game and remove the old </w:t>
      </w:r>
      <w:r w:rsidRPr="00133FD1">
        <w:rPr>
          <w:i/>
          <w:iCs/>
        </w:rPr>
        <w:t>cycleGrid</w:t>
      </w:r>
      <w:r w:rsidR="00C5431A">
        <w:t xml:space="preserve"> (7.2)</w:t>
      </w:r>
    </w:p>
    <w:p w14:paraId="41F8BDAC" w14:textId="2B96A8B3" w:rsidR="00033C9E" w:rsidRPr="00106F45" w:rsidRDefault="008C797C" w:rsidP="00133FD1">
      <w:pPr>
        <w:pStyle w:val="ListParagraph"/>
        <w:numPr>
          <w:ilvl w:val="1"/>
          <w:numId w:val="34"/>
        </w:numPr>
      </w:pPr>
      <w:r>
        <w:t>Clear user input &amp; enable user input</w:t>
      </w:r>
      <w:r w:rsidR="00C5431A">
        <w:t xml:space="preserve"> (7.3)</w:t>
      </w:r>
    </w:p>
    <w:p w14:paraId="77B04B55" w14:textId="4C9889A3" w:rsidR="009A2FE2" w:rsidRDefault="007A059E" w:rsidP="007A059E">
      <w:pPr>
        <w:pStyle w:val="Heading3"/>
      </w:pPr>
      <w:r>
        <w:t>7.1 | Expose the OnResetSimulation Procedure</w:t>
      </w:r>
    </w:p>
    <w:p w14:paraId="12E51785" w14:textId="77E7B468" w:rsidR="007A059E" w:rsidRDefault="007A059E" w:rsidP="007A059E">
      <w:r>
        <w:t>Here you will expose the last procedure needed for your desktop app!</w:t>
      </w:r>
      <w:r w:rsidR="007D2562">
        <w:t xml:space="preserve"> Go ahead and expose the </w:t>
      </w:r>
      <w:r w:rsidR="007D2562">
        <w:rPr>
          <w:i/>
          <w:iCs/>
        </w:rPr>
        <w:t>OnResetSimulation</w:t>
      </w:r>
      <w:r w:rsidR="007D2562">
        <w:t xml:space="preserve"> like you have done so with the others.</w:t>
      </w:r>
    </w:p>
    <w:p w14:paraId="0F00F019" w14:textId="4CB76150" w:rsidR="00391ACC" w:rsidRDefault="00391ACC" w:rsidP="008B346F">
      <w:pPr>
        <w:pStyle w:val="Heading3"/>
        <w:rPr>
          <w:i/>
          <w:iCs/>
        </w:rPr>
      </w:pPr>
      <w:r>
        <w:t xml:space="preserve">7.2 | Create a New Game &amp; Remove the Old </w:t>
      </w:r>
      <w:r w:rsidR="00202908" w:rsidRPr="00202908">
        <w:rPr>
          <w:i/>
          <w:iCs/>
        </w:rPr>
        <w:t>cycleGrid</w:t>
      </w:r>
    </w:p>
    <w:p w14:paraId="321D06DD" w14:textId="633E464B" w:rsidR="009F5DD1" w:rsidRPr="009F5DD1" w:rsidRDefault="009F5DD1" w:rsidP="007A059E">
      <w:r>
        <w:t xml:space="preserve">In this section you will need to create a new </w:t>
      </w:r>
      <w:r>
        <w:rPr>
          <w:i/>
          <w:iCs/>
        </w:rPr>
        <w:t>Game</w:t>
      </w:r>
      <w:r w:rsidR="00235214">
        <w:rPr>
          <w:i/>
          <w:iCs/>
        </w:rPr>
        <w:t>OfLifeSession</w:t>
      </w:r>
      <w:r w:rsidR="00235214">
        <w:t xml:space="preserve"> and store it in the </w:t>
      </w:r>
      <w:r w:rsidR="00235214">
        <w:rPr>
          <w:i/>
          <w:iCs/>
        </w:rPr>
        <w:t>Game</w:t>
      </w:r>
      <w:r w:rsidR="00235214">
        <w:t xml:space="preserve"> variable.</w:t>
      </w:r>
      <w:r>
        <w:t xml:space="preserve"> </w:t>
      </w:r>
      <w:r w:rsidR="00DA4B41">
        <w:t>Lastly, you will need to</w:t>
      </w:r>
      <w:r>
        <w:t xml:space="preserve"> remove the old </w:t>
      </w:r>
      <w:r>
        <w:rPr>
          <w:i/>
          <w:iCs/>
        </w:rPr>
        <w:t>cycleGrid</w:t>
      </w:r>
      <w:r>
        <w:t xml:space="preserve"> that contains all the </w:t>
      </w:r>
      <w:r>
        <w:rPr>
          <w:i/>
          <w:iCs/>
        </w:rPr>
        <w:t>Images</w:t>
      </w:r>
      <w:r>
        <w:t xml:space="preserve"> from the window.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2459"/>
        <w:gridCol w:w="6300"/>
      </w:tblGrid>
      <w:tr w:rsidR="00235214" w14:paraId="6BAE76AD" w14:textId="77777777" w:rsidTr="005E1C15">
        <w:tc>
          <w:tcPr>
            <w:tcW w:w="601" w:type="dxa"/>
            <w:shd w:val="clear" w:color="auto" w:fill="404040" w:themeFill="text1" w:themeFillTint="BF"/>
            <w:vAlign w:val="center"/>
          </w:tcPr>
          <w:p w14:paraId="4BF6978B" w14:textId="77777777" w:rsidR="00235214" w:rsidRPr="00B06932" w:rsidRDefault="00235214" w:rsidP="005E1C15">
            <w:pPr>
              <w:pStyle w:val="NoSpacing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</w:tcPr>
          <w:p w14:paraId="4E208716" w14:textId="25107DCA" w:rsidR="00235214" w:rsidRPr="00380CB9" w:rsidRDefault="00235214" w:rsidP="005E1C15">
            <w:pPr>
              <w:pStyle w:val="NoSpacing"/>
            </w:pPr>
            <w:r>
              <w:t xml:space="preserve">What code did you add to create a new </w:t>
            </w:r>
            <w:r w:rsidR="00380CB9">
              <w:rPr>
                <w:i/>
                <w:iCs/>
              </w:rPr>
              <w:t>GameOfLifeSession</w:t>
            </w:r>
            <w:r w:rsidR="00380CB9">
              <w:t xml:space="preserve"> and </w:t>
            </w:r>
            <w:r w:rsidR="00380CB9">
              <w:lastRenderedPageBreak/>
              <w:t xml:space="preserve">store it in the </w:t>
            </w:r>
            <w:r w:rsidR="00380CB9">
              <w:rPr>
                <w:i/>
                <w:iCs/>
              </w:rPr>
              <w:t>Game</w:t>
            </w:r>
            <w:r w:rsidR="00380CB9">
              <w:t xml:space="preserve"> variable?</w:t>
            </w:r>
          </w:p>
        </w:tc>
        <w:tc>
          <w:tcPr>
            <w:tcW w:w="6300" w:type="dxa"/>
            <w:tcBorders>
              <w:bottom w:val="single" w:sz="8" w:space="0" w:color="auto"/>
            </w:tcBorders>
          </w:tcPr>
          <w:p w14:paraId="50EB3DCB" w14:textId="77777777" w:rsidR="00235214" w:rsidRDefault="00235214" w:rsidP="005E1C15">
            <w:pPr>
              <w:rPr>
                <w:sz w:val="24"/>
                <w:szCs w:val="24"/>
              </w:rPr>
            </w:pPr>
          </w:p>
        </w:tc>
      </w:tr>
      <w:tr w:rsidR="00235214" w:rsidRPr="005C0B16" w14:paraId="0E62A0CC" w14:textId="77777777" w:rsidTr="005E1C15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rPr>
          <w:trHeight w:val="144"/>
        </w:trPr>
        <w:tc>
          <w:tcPr>
            <w:tcW w:w="601" w:type="dxa"/>
            <w:tcBorders>
              <w:top w:val="nil"/>
              <w:left w:val="nil"/>
              <w:bottom w:val="nil"/>
              <w:right w:val="nil"/>
            </w:tcBorders>
          </w:tcPr>
          <w:p w14:paraId="1F0BB433" w14:textId="77777777" w:rsidR="00235214" w:rsidRPr="005C0B16" w:rsidRDefault="00235214" w:rsidP="005E1C15">
            <w:pPr>
              <w:pStyle w:val="NoSpacing"/>
              <w:rPr>
                <w:color w:val="F79646" w:themeColor="accent6"/>
                <w:sz w:val="16"/>
                <w:szCs w:val="16"/>
              </w:rPr>
            </w:pPr>
          </w:p>
        </w:tc>
        <w:tc>
          <w:tcPr>
            <w:tcW w:w="2459" w:type="dxa"/>
            <w:tcBorders>
              <w:top w:val="nil"/>
              <w:left w:val="nil"/>
              <w:bottom w:val="nil"/>
              <w:right w:val="nil"/>
            </w:tcBorders>
          </w:tcPr>
          <w:p w14:paraId="1F0CCAFE" w14:textId="77777777" w:rsidR="00235214" w:rsidRPr="005C0B16" w:rsidRDefault="00235214" w:rsidP="005E1C15">
            <w:pPr>
              <w:pStyle w:val="NoSpacing"/>
              <w:rPr>
                <w:sz w:val="16"/>
                <w:szCs w:val="16"/>
              </w:rPr>
            </w:pPr>
          </w:p>
        </w:tc>
        <w:tc>
          <w:tcPr>
            <w:tcW w:w="6300" w:type="dxa"/>
            <w:tcBorders>
              <w:top w:val="single" w:sz="8" w:space="0" w:color="auto"/>
              <w:left w:val="nil"/>
              <w:bottom w:val="nil"/>
              <w:right w:val="nil"/>
            </w:tcBorders>
          </w:tcPr>
          <w:p w14:paraId="48D42A2B" w14:textId="77777777" w:rsidR="00235214" w:rsidRPr="005C0B16" w:rsidRDefault="00235214" w:rsidP="005E1C15">
            <w:pPr>
              <w:rPr>
                <w:sz w:val="16"/>
                <w:szCs w:val="16"/>
              </w:rPr>
            </w:pPr>
          </w:p>
        </w:tc>
      </w:tr>
      <w:tr w:rsidR="00235214" w14:paraId="2D90331B" w14:textId="77777777" w:rsidTr="005E1C15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</w:tblPrEx>
        <w:tc>
          <w:tcPr>
            <w:tcW w:w="601" w:type="dxa"/>
            <w:tcBorders>
              <w:top w:val="nil"/>
              <w:bottom w:val="nil"/>
            </w:tcBorders>
            <w:shd w:val="clear" w:color="auto" w:fill="404040" w:themeFill="text1" w:themeFillTint="BF"/>
            <w:vAlign w:val="center"/>
          </w:tcPr>
          <w:p w14:paraId="78BF582B" w14:textId="77777777" w:rsidR="00235214" w:rsidRPr="00B06932" w:rsidRDefault="00235214" w:rsidP="005E1C15">
            <w:pPr>
              <w:pStyle w:val="NoSpacing"/>
              <w:jc w:val="center"/>
              <w:rPr>
                <w:color w:val="F79646" w:themeColor="accent6"/>
                <w:sz w:val="36"/>
                <w:szCs w:val="36"/>
              </w:rPr>
            </w:pPr>
            <w:r w:rsidRPr="00156236">
              <w:rPr>
                <w:color w:val="F79646" w:themeColor="accent6"/>
                <w:sz w:val="36"/>
                <w:szCs w:val="36"/>
              </w:rPr>
              <w:sym w:font="Wingdings" w:char="F0E8"/>
            </w:r>
          </w:p>
        </w:tc>
        <w:tc>
          <w:tcPr>
            <w:tcW w:w="2459" w:type="dxa"/>
            <w:tcBorders>
              <w:top w:val="nil"/>
              <w:bottom w:val="nil"/>
              <w:right w:val="nil"/>
            </w:tcBorders>
          </w:tcPr>
          <w:p w14:paraId="5FA67450" w14:textId="2EC6CF22" w:rsidR="00235214" w:rsidRPr="007771F0" w:rsidRDefault="007771F0" w:rsidP="005E1C15">
            <w:pPr>
              <w:pStyle w:val="NoSpacing"/>
            </w:pPr>
            <w:r>
              <w:t xml:space="preserve">What command did you enter to remove the </w:t>
            </w:r>
            <w:r>
              <w:rPr>
                <w:i/>
                <w:iCs/>
              </w:rPr>
              <w:t>cycleGrid</w:t>
            </w:r>
            <w:r>
              <w:t xml:space="preserve"> from the window?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auto"/>
              <w:right w:val="nil"/>
            </w:tcBorders>
          </w:tcPr>
          <w:p w14:paraId="0FC9034C" w14:textId="77777777" w:rsidR="00235214" w:rsidRDefault="00235214" w:rsidP="005E1C15">
            <w:pPr>
              <w:tabs>
                <w:tab w:val="left" w:pos="1419"/>
              </w:tabs>
              <w:rPr>
                <w:sz w:val="24"/>
                <w:szCs w:val="24"/>
              </w:rPr>
            </w:pPr>
          </w:p>
        </w:tc>
      </w:tr>
    </w:tbl>
    <w:p w14:paraId="15E89B57" w14:textId="7C9A6CC7" w:rsidR="00706D47" w:rsidRDefault="003C0F62" w:rsidP="00706D47">
      <w:pPr>
        <w:pStyle w:val="Heading3"/>
      </w:pPr>
      <w:r>
        <w:br/>
      </w:r>
      <w:r w:rsidR="00706D47">
        <w:t>7.3 | Clear User Input &amp; Enable It</w:t>
      </w:r>
    </w:p>
    <w:p w14:paraId="2877DC01" w14:textId="3E6CB5A7" w:rsidR="003A784E" w:rsidRDefault="003A784E" w:rsidP="003A784E">
      <w:r>
        <w:t>Welcome to the last section of the last step!</w:t>
      </w:r>
      <w:r w:rsidR="001E3503">
        <w:t xml:space="preserve"> In this section you will add two lines of code responsible for clearing the user input and enabling it.</w:t>
      </w:r>
      <w:r w:rsidR="00B35D49">
        <w:t xml:space="preserve"> Now, after creating this rather lengthy document</w:t>
      </w:r>
      <w:r w:rsidR="009171B2">
        <w:t xml:space="preserve"> and looking back… I think</w:t>
      </w:r>
      <w:r w:rsidR="00B35D49">
        <w:t xml:space="preserve"> you have done enough. Therefore, </w:t>
      </w:r>
      <w:r w:rsidR="00344EB4">
        <w:t>the code for this last step has been provided for you below</w:t>
      </w:r>
      <w:r w:rsidR="00B35D49">
        <w:t xml:space="preserve"> </w:t>
      </w:r>
      <w:r w:rsidR="00B35D49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E3775B0" w14:textId="15902AC0" w:rsidR="00586A7A" w:rsidRDefault="00586A7A" w:rsidP="00586A7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ClearUserInput();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Clear that user input!</w:t>
      </w:r>
    </w:p>
    <w:p w14:paraId="06A7E330" w14:textId="79FAD0D9" w:rsidR="00586A7A" w:rsidRPr="003A784E" w:rsidRDefault="00586A7A" w:rsidP="00586A7A">
      <w:pPr>
        <w:ind w:left="720"/>
      </w:pPr>
      <w:r>
        <w:rPr>
          <w:rFonts w:ascii="Consolas" w:hAnsi="Consolas" w:cs="Consolas"/>
          <w:color w:val="000000"/>
          <w:sz w:val="19"/>
          <w:szCs w:val="19"/>
        </w:rPr>
        <w:t>ToggleInputEnabled(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Enable them to write in the text boxes!</w:t>
      </w:r>
    </w:p>
    <w:p w14:paraId="53C73BDA" w14:textId="01CC2886" w:rsidR="00845D25" w:rsidRDefault="00845D25" w:rsidP="00D11971">
      <w:pPr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r w:rsidR="00B65749">
        <w:rPr>
          <w:sz w:val="24"/>
          <w:szCs w:val="24"/>
        </w:rPr>
        <w:t>adding those last two lines</w:t>
      </w:r>
      <w:r>
        <w:rPr>
          <w:sz w:val="24"/>
          <w:szCs w:val="24"/>
        </w:rPr>
        <w:t xml:space="preserve"> run your app and you should be able to reset the simulation and then start a new one with different values!</w:t>
      </w:r>
      <w:r w:rsidR="00BE09BA">
        <w:rPr>
          <w:sz w:val="24"/>
          <w:szCs w:val="24"/>
        </w:rPr>
        <w:t xml:space="preserve"> With that, you have completed the desktop app</w:t>
      </w:r>
      <w:r w:rsidR="00DF05C2">
        <w:rPr>
          <w:sz w:val="24"/>
          <w:szCs w:val="24"/>
        </w:rPr>
        <w:t xml:space="preserve"> and feel free to play around with things!</w:t>
      </w:r>
    </w:p>
    <w:p w14:paraId="09B99928" w14:textId="19FF2DD5" w:rsidR="00BE09BA" w:rsidRPr="00BE09BA" w:rsidRDefault="00BE09BA" w:rsidP="00BE09BA">
      <w:pPr>
        <w:jc w:val="center"/>
        <w:rPr>
          <w:sz w:val="52"/>
          <w:szCs w:val="52"/>
        </w:rPr>
      </w:pPr>
      <w:r w:rsidRPr="00BE09BA">
        <w:rPr>
          <w:rStyle w:val="hgkelc"/>
          <w:rFonts w:ascii="Segoe UI Emoji" w:hAnsi="Segoe UI Emoji" w:cs="Segoe UI Emoji"/>
          <w:sz w:val="52"/>
          <w:szCs w:val="52"/>
        </w:rPr>
        <w:t xml:space="preserve">🎉 </w:t>
      </w:r>
      <w:r w:rsidRPr="00BE09BA">
        <w:rPr>
          <w:sz w:val="52"/>
          <w:szCs w:val="52"/>
        </w:rPr>
        <w:t>Congratulations!</w:t>
      </w:r>
      <w:r w:rsidRPr="00BE09BA">
        <w:rPr>
          <w:rFonts w:ascii="Segoe UI Emoji" w:hAnsi="Segoe UI Emoji" w:cs="Segoe UI Emoji"/>
          <w:sz w:val="52"/>
          <w:szCs w:val="52"/>
        </w:rPr>
        <w:t xml:space="preserve"> </w:t>
      </w:r>
      <w:r w:rsidRPr="00BE09BA">
        <w:rPr>
          <w:rStyle w:val="hgkelc"/>
          <w:rFonts w:ascii="Segoe UI Emoji" w:hAnsi="Segoe UI Emoji" w:cs="Segoe UI Emoji"/>
          <w:sz w:val="52"/>
          <w:szCs w:val="52"/>
        </w:rPr>
        <w:t>🎉</w:t>
      </w:r>
    </w:p>
    <w:sectPr w:rsidR="00BE09BA" w:rsidRPr="00BE09BA" w:rsidSect="00E84753">
      <w:headerReference w:type="default" r:id="rId38"/>
      <w:footerReference w:type="default" r:id="rId39"/>
      <w:pgSz w:w="12240" w:h="15840" w:code="1"/>
      <w:pgMar w:top="435" w:right="1440" w:bottom="15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F7CB9" w14:textId="77777777" w:rsidR="00544FDA" w:rsidRDefault="00544FDA" w:rsidP="00FD0C18">
      <w:pPr>
        <w:spacing w:after="0" w:line="240" w:lineRule="auto"/>
      </w:pPr>
      <w:r>
        <w:separator/>
      </w:r>
    </w:p>
  </w:endnote>
  <w:endnote w:type="continuationSeparator" w:id="0">
    <w:p w14:paraId="6A0BEEFF" w14:textId="77777777" w:rsidR="00544FDA" w:rsidRDefault="00544FDA" w:rsidP="00FD0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69633" w14:textId="24A64EB6" w:rsidR="00A96A01" w:rsidRDefault="00A96A01">
    <w:pPr>
      <w:pStyle w:val="Footer"/>
    </w:pPr>
    <w:r>
      <w:tab/>
    </w:r>
    <w: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of </w:t>
    </w:r>
    <w:fldSimple w:instr=" SECTIONPAGES   \* MERGEFORMAT ">
      <w:r w:rsidR="00DF05C2">
        <w:rPr>
          <w:noProof/>
        </w:rPr>
        <w:t>27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8CB4DC" w14:textId="77777777" w:rsidR="00544FDA" w:rsidRDefault="00544FDA" w:rsidP="00FD0C18">
      <w:pPr>
        <w:spacing w:after="0" w:line="240" w:lineRule="auto"/>
      </w:pPr>
      <w:r>
        <w:separator/>
      </w:r>
    </w:p>
  </w:footnote>
  <w:footnote w:type="continuationSeparator" w:id="0">
    <w:p w14:paraId="4B386246" w14:textId="77777777" w:rsidR="00544FDA" w:rsidRDefault="00544FDA" w:rsidP="00FD0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50" w:type="dxa"/>
      <w:tblInd w:w="-90" w:type="dxa"/>
      <w:tblBorders>
        <w:bottom w:val="single" w:sz="8" w:space="0" w:color="auto"/>
      </w:tblBorders>
      <w:tblLayout w:type="fixed"/>
      <w:tblLook w:val="0600" w:firstRow="0" w:lastRow="0" w:firstColumn="0" w:lastColumn="0" w:noHBand="1" w:noVBand="1"/>
    </w:tblPr>
    <w:tblGrid>
      <w:gridCol w:w="6120"/>
      <w:gridCol w:w="3330"/>
    </w:tblGrid>
    <w:tr w:rsidR="00A96A01" w14:paraId="0EF32DC7" w14:textId="77777777" w:rsidTr="006D2F18">
      <w:trPr>
        <w:trHeight w:val="20"/>
      </w:trPr>
      <w:tc>
        <w:tcPr>
          <w:tcW w:w="6120" w:type="dxa"/>
        </w:tcPr>
        <w:p w14:paraId="5925B8A1" w14:textId="77777777" w:rsidR="00A96A01" w:rsidRPr="005C3D7A" w:rsidRDefault="00A96A01" w:rsidP="00F35BE9">
          <w:pPr>
            <w:tabs>
              <w:tab w:val="center" w:pos="3771"/>
              <w:tab w:val="left" w:pos="6570"/>
            </w:tabs>
            <w:spacing w:after="0" w:line="240" w:lineRule="auto"/>
            <w:ind w:left="-120" w:right="-14"/>
            <w:rPr>
              <w:rFonts w:ascii="Tw Cen MT Condensed" w:eastAsia="Times New Roman" w:hAnsi="Tw Cen MT Condensed"/>
              <w:sz w:val="24"/>
              <w:szCs w:val="24"/>
            </w:rPr>
          </w:pPr>
          <w:r>
            <w:rPr>
              <w:rFonts w:ascii="Tw Cen MT Condensed" w:eastAsia="Times New Roman" w:hAnsi="Tw Cen MT Condensed"/>
              <w:noProof/>
              <w:sz w:val="24"/>
              <w:szCs w:val="24"/>
            </w:rPr>
            <w:drawing>
              <wp:inline distT="0" distB="0" distL="0" distR="0" wp14:anchorId="4270D9D6" wp14:editId="7E61BEB4">
                <wp:extent cx="3740785" cy="372360"/>
                <wp:effectExtent l="0" t="0" r="0" b="8890"/>
                <wp:docPr id="27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68192" cy="3949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30" w:type="dxa"/>
          <w:vAlign w:val="center"/>
        </w:tcPr>
        <w:p w14:paraId="1728E79C" w14:textId="536FC28E" w:rsidR="00A96A01" w:rsidRPr="006D2F18" w:rsidRDefault="00591E7E" w:rsidP="006D2F18">
          <w:pPr>
            <w:tabs>
              <w:tab w:val="center" w:pos="3771"/>
              <w:tab w:val="left" w:pos="6570"/>
            </w:tabs>
            <w:spacing w:after="0" w:line="240" w:lineRule="auto"/>
            <w:ind w:left="-120" w:right="-14"/>
            <w:jc w:val="right"/>
            <w:rPr>
              <w:rFonts w:ascii="Tw Cen MT Condensed" w:eastAsia="Times New Roman" w:hAnsi="Tw Cen MT Condensed"/>
            </w:rPr>
          </w:pPr>
          <w:r>
            <w:rPr>
              <w:rFonts w:ascii="Tw Cen MT Condensed" w:eastAsia="Times New Roman" w:hAnsi="Tw Cen MT Condensed"/>
            </w:rPr>
            <w:t>SVP 2021 – Game of Life</w:t>
          </w:r>
        </w:p>
        <w:p w14:paraId="174A0D76" w14:textId="542FA5E1" w:rsidR="00A96A01" w:rsidRPr="005C3D7A" w:rsidRDefault="00591E7E" w:rsidP="006D2F18">
          <w:pPr>
            <w:tabs>
              <w:tab w:val="center" w:pos="3771"/>
              <w:tab w:val="left" w:pos="6570"/>
            </w:tabs>
            <w:spacing w:after="0" w:line="240" w:lineRule="auto"/>
            <w:ind w:left="-120" w:right="-14"/>
            <w:jc w:val="right"/>
            <w:rPr>
              <w:rFonts w:ascii="Tw Cen MT Condensed" w:eastAsia="Times New Roman" w:hAnsi="Tw Cen MT Condensed"/>
              <w:sz w:val="24"/>
              <w:szCs w:val="24"/>
            </w:rPr>
          </w:pPr>
          <w:r>
            <w:rPr>
              <w:rFonts w:ascii="Tw Cen MT Condensed" w:eastAsia="Times New Roman" w:hAnsi="Tw Cen MT Condensed"/>
              <w:sz w:val="24"/>
              <w:szCs w:val="24"/>
            </w:rPr>
            <w:t>Phase #</w:t>
          </w:r>
          <w:r w:rsidR="004253F8">
            <w:rPr>
              <w:rFonts w:ascii="Tw Cen MT Condensed" w:eastAsia="Times New Roman" w:hAnsi="Tw Cen MT Condensed"/>
              <w:sz w:val="24"/>
              <w:szCs w:val="24"/>
            </w:rPr>
            <w:t>2</w:t>
          </w:r>
          <w:r>
            <w:rPr>
              <w:rFonts w:ascii="Tw Cen MT Condensed" w:eastAsia="Times New Roman" w:hAnsi="Tw Cen MT Condensed"/>
              <w:sz w:val="24"/>
              <w:szCs w:val="24"/>
            </w:rPr>
            <w:t xml:space="preserve"> – </w:t>
          </w:r>
          <w:r w:rsidR="004253F8">
            <w:rPr>
              <w:rFonts w:ascii="Tw Cen MT Condensed" w:eastAsia="Times New Roman" w:hAnsi="Tw Cen MT Condensed"/>
              <w:sz w:val="24"/>
              <w:szCs w:val="24"/>
            </w:rPr>
            <w:t>Desktop</w:t>
          </w:r>
          <w:r>
            <w:rPr>
              <w:rFonts w:ascii="Tw Cen MT Condensed" w:eastAsia="Times New Roman" w:hAnsi="Tw Cen MT Condensed"/>
              <w:sz w:val="24"/>
              <w:szCs w:val="24"/>
            </w:rPr>
            <w:t xml:space="preserve"> Application</w:t>
          </w:r>
        </w:p>
      </w:tc>
    </w:tr>
  </w:tbl>
  <w:p w14:paraId="222FF0D4" w14:textId="77777777" w:rsidR="00A96A01" w:rsidRDefault="00A96A01" w:rsidP="00071E7F">
    <w:pPr>
      <w:pStyle w:val="Header"/>
      <w:tabs>
        <w:tab w:val="center" w:pos="5040"/>
        <w:tab w:val="right" w:pos="9900"/>
      </w:tabs>
      <w:spacing w:after="120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1BCD"/>
    <w:multiLevelType w:val="hybridMultilevel"/>
    <w:tmpl w:val="624ED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A1494"/>
    <w:multiLevelType w:val="hybridMultilevel"/>
    <w:tmpl w:val="5BC885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17E71D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29241C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0603603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06121CC6"/>
    <w:multiLevelType w:val="hybridMultilevel"/>
    <w:tmpl w:val="00564E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62B3D54"/>
    <w:multiLevelType w:val="hybridMultilevel"/>
    <w:tmpl w:val="E2EC1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485131"/>
    <w:multiLevelType w:val="multilevel"/>
    <w:tmpl w:val="152EC2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hint="default"/>
        <w:i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i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i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i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i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i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i/>
      </w:rPr>
    </w:lvl>
  </w:abstractNum>
  <w:abstractNum w:abstractNumId="8" w15:restartNumberingAfterBreak="0">
    <w:nsid w:val="0BA14641"/>
    <w:multiLevelType w:val="hybridMultilevel"/>
    <w:tmpl w:val="CC6E15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662E0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18787B36"/>
    <w:multiLevelType w:val="hybridMultilevel"/>
    <w:tmpl w:val="10E8E62C"/>
    <w:lvl w:ilvl="0" w:tplc="AEF8004A">
      <w:start w:val="1"/>
      <w:numFmt w:val="decimal"/>
      <w:lvlText w:val="%1."/>
      <w:lvlJc w:val="left"/>
      <w:pPr>
        <w:ind w:left="720" w:hanging="360"/>
      </w:pPr>
    </w:lvl>
    <w:lvl w:ilvl="1" w:tplc="87DC743E">
      <w:start w:val="1"/>
      <w:numFmt w:val="lowerLetter"/>
      <w:lvlText w:val="%2."/>
      <w:lvlJc w:val="left"/>
      <w:pPr>
        <w:ind w:left="1440" w:hanging="360"/>
      </w:pPr>
    </w:lvl>
    <w:lvl w:ilvl="2" w:tplc="08BC7A28">
      <w:start w:val="1"/>
      <w:numFmt w:val="lowerRoman"/>
      <w:lvlText w:val="%3."/>
      <w:lvlJc w:val="right"/>
      <w:pPr>
        <w:ind w:left="2160" w:hanging="180"/>
      </w:pPr>
    </w:lvl>
    <w:lvl w:ilvl="3" w:tplc="ADB8D97E">
      <w:start w:val="1"/>
      <w:numFmt w:val="decimal"/>
      <w:lvlText w:val="%4."/>
      <w:lvlJc w:val="left"/>
      <w:pPr>
        <w:ind w:left="2880" w:hanging="360"/>
      </w:pPr>
    </w:lvl>
    <w:lvl w:ilvl="4" w:tplc="798A4278">
      <w:start w:val="1"/>
      <w:numFmt w:val="lowerLetter"/>
      <w:lvlText w:val="%5."/>
      <w:lvlJc w:val="left"/>
      <w:pPr>
        <w:ind w:left="3600" w:hanging="360"/>
      </w:pPr>
    </w:lvl>
    <w:lvl w:ilvl="5" w:tplc="7E260260">
      <w:start w:val="1"/>
      <w:numFmt w:val="lowerRoman"/>
      <w:lvlText w:val="%6."/>
      <w:lvlJc w:val="right"/>
      <w:pPr>
        <w:ind w:left="4320" w:hanging="180"/>
      </w:pPr>
    </w:lvl>
    <w:lvl w:ilvl="6" w:tplc="876001C8">
      <w:start w:val="1"/>
      <w:numFmt w:val="decimal"/>
      <w:lvlText w:val="%7."/>
      <w:lvlJc w:val="left"/>
      <w:pPr>
        <w:ind w:left="5040" w:hanging="360"/>
      </w:pPr>
    </w:lvl>
    <w:lvl w:ilvl="7" w:tplc="9580F1F8">
      <w:start w:val="1"/>
      <w:numFmt w:val="lowerLetter"/>
      <w:lvlText w:val="%8."/>
      <w:lvlJc w:val="left"/>
      <w:pPr>
        <w:ind w:left="5760" w:hanging="360"/>
      </w:pPr>
    </w:lvl>
    <w:lvl w:ilvl="8" w:tplc="5570388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EE726B"/>
    <w:multiLevelType w:val="hybridMultilevel"/>
    <w:tmpl w:val="7466D55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CFA523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1FAF3C0E"/>
    <w:multiLevelType w:val="hybridMultilevel"/>
    <w:tmpl w:val="3DB4A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7877AF"/>
    <w:multiLevelType w:val="hybridMultilevel"/>
    <w:tmpl w:val="976CB386"/>
    <w:lvl w:ilvl="0" w:tplc="D4C635CE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2B0E5A"/>
    <w:multiLevelType w:val="hybridMultilevel"/>
    <w:tmpl w:val="95C2B9B4"/>
    <w:lvl w:ilvl="0" w:tplc="AE50ADC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5CC49D6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4E0588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4A33D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5E819D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F727AF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D86EC9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92AA69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A7A9BA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6" w15:restartNumberingAfterBreak="0">
    <w:nsid w:val="2A7F76C5"/>
    <w:multiLevelType w:val="hybridMultilevel"/>
    <w:tmpl w:val="8FEE02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2C4E01"/>
    <w:multiLevelType w:val="hybridMultilevel"/>
    <w:tmpl w:val="A0382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DB5798"/>
    <w:multiLevelType w:val="hybridMultilevel"/>
    <w:tmpl w:val="30DCDC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932003"/>
    <w:multiLevelType w:val="hybridMultilevel"/>
    <w:tmpl w:val="8C283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DD1A1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4B177348"/>
    <w:multiLevelType w:val="hybridMultilevel"/>
    <w:tmpl w:val="4E520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4A4B7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4D767A39"/>
    <w:multiLevelType w:val="hybridMultilevel"/>
    <w:tmpl w:val="AFEC6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F2677C"/>
    <w:multiLevelType w:val="hybridMultilevel"/>
    <w:tmpl w:val="BDB2D93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C1721A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2371ECA"/>
    <w:multiLevelType w:val="hybridMultilevel"/>
    <w:tmpl w:val="191CA0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447CB5"/>
    <w:multiLevelType w:val="multilevel"/>
    <w:tmpl w:val="009C996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color w:val="00206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00206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00206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00206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00206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00206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00206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002060"/>
      </w:rPr>
    </w:lvl>
  </w:abstractNum>
  <w:abstractNum w:abstractNumId="28" w15:restartNumberingAfterBreak="0">
    <w:nsid w:val="643644C1"/>
    <w:multiLevelType w:val="hybridMultilevel"/>
    <w:tmpl w:val="97D8E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DC06E4"/>
    <w:multiLevelType w:val="hybridMultilevel"/>
    <w:tmpl w:val="F1B8E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B973B5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78AA577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2" w15:restartNumberingAfterBreak="0">
    <w:nsid w:val="7A5A3452"/>
    <w:multiLevelType w:val="hybridMultilevel"/>
    <w:tmpl w:val="D21630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6127E0"/>
    <w:multiLevelType w:val="hybridMultilevel"/>
    <w:tmpl w:val="DBC6DF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5E18C8"/>
    <w:multiLevelType w:val="hybridMultilevel"/>
    <w:tmpl w:val="3EC46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8"/>
  </w:num>
  <w:num w:numId="3">
    <w:abstractNumId w:val="1"/>
  </w:num>
  <w:num w:numId="4">
    <w:abstractNumId w:val="5"/>
  </w:num>
  <w:num w:numId="5">
    <w:abstractNumId w:val="18"/>
  </w:num>
  <w:num w:numId="6">
    <w:abstractNumId w:val="6"/>
  </w:num>
  <w:num w:numId="7">
    <w:abstractNumId w:val="0"/>
  </w:num>
  <w:num w:numId="8">
    <w:abstractNumId w:val="21"/>
  </w:num>
  <w:num w:numId="9">
    <w:abstractNumId w:val="23"/>
  </w:num>
  <w:num w:numId="10">
    <w:abstractNumId w:val="13"/>
  </w:num>
  <w:num w:numId="11">
    <w:abstractNumId w:val="17"/>
  </w:num>
  <w:num w:numId="12">
    <w:abstractNumId w:val="33"/>
  </w:num>
  <w:num w:numId="13">
    <w:abstractNumId w:val="26"/>
  </w:num>
  <w:num w:numId="14">
    <w:abstractNumId w:val="34"/>
  </w:num>
  <w:num w:numId="15">
    <w:abstractNumId w:val="29"/>
  </w:num>
  <w:num w:numId="16">
    <w:abstractNumId w:val="19"/>
  </w:num>
  <w:num w:numId="17">
    <w:abstractNumId w:val="15"/>
  </w:num>
  <w:num w:numId="18">
    <w:abstractNumId w:val="10"/>
  </w:num>
  <w:num w:numId="19">
    <w:abstractNumId w:val="14"/>
  </w:num>
  <w:num w:numId="20">
    <w:abstractNumId w:val="27"/>
  </w:num>
  <w:num w:numId="21">
    <w:abstractNumId w:val="11"/>
  </w:num>
  <w:num w:numId="22">
    <w:abstractNumId w:val="32"/>
  </w:num>
  <w:num w:numId="23">
    <w:abstractNumId w:val="7"/>
  </w:num>
  <w:num w:numId="24">
    <w:abstractNumId w:val="24"/>
  </w:num>
  <w:num w:numId="25">
    <w:abstractNumId w:val="8"/>
  </w:num>
  <w:num w:numId="26">
    <w:abstractNumId w:val="9"/>
  </w:num>
  <w:num w:numId="27">
    <w:abstractNumId w:val="30"/>
  </w:num>
  <w:num w:numId="28">
    <w:abstractNumId w:val="22"/>
  </w:num>
  <w:num w:numId="29">
    <w:abstractNumId w:val="2"/>
  </w:num>
  <w:num w:numId="30">
    <w:abstractNumId w:val="4"/>
  </w:num>
  <w:num w:numId="31">
    <w:abstractNumId w:val="12"/>
  </w:num>
  <w:num w:numId="32">
    <w:abstractNumId w:val="20"/>
  </w:num>
  <w:num w:numId="33">
    <w:abstractNumId w:val="25"/>
  </w:num>
  <w:num w:numId="34">
    <w:abstractNumId w:val="31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366A"/>
    <w:rsid w:val="0000067F"/>
    <w:rsid w:val="00006B32"/>
    <w:rsid w:val="00010FEE"/>
    <w:rsid w:val="00011EA9"/>
    <w:rsid w:val="00014564"/>
    <w:rsid w:val="000147FA"/>
    <w:rsid w:val="000149A4"/>
    <w:rsid w:val="00016767"/>
    <w:rsid w:val="00016B65"/>
    <w:rsid w:val="000172A5"/>
    <w:rsid w:val="00020CDB"/>
    <w:rsid w:val="00021320"/>
    <w:rsid w:val="000220F1"/>
    <w:rsid w:val="0002275A"/>
    <w:rsid w:val="00022C0C"/>
    <w:rsid w:val="00023C71"/>
    <w:rsid w:val="000270E2"/>
    <w:rsid w:val="000278BE"/>
    <w:rsid w:val="000310F3"/>
    <w:rsid w:val="00033C9E"/>
    <w:rsid w:val="00040324"/>
    <w:rsid w:val="000405F3"/>
    <w:rsid w:val="00040D1E"/>
    <w:rsid w:val="0004435C"/>
    <w:rsid w:val="00045412"/>
    <w:rsid w:val="00045573"/>
    <w:rsid w:val="000459FA"/>
    <w:rsid w:val="00046A4E"/>
    <w:rsid w:val="00046CA5"/>
    <w:rsid w:val="000536F1"/>
    <w:rsid w:val="00054C48"/>
    <w:rsid w:val="000553EB"/>
    <w:rsid w:val="0005675B"/>
    <w:rsid w:val="00057E1E"/>
    <w:rsid w:val="000600A8"/>
    <w:rsid w:val="00060F8B"/>
    <w:rsid w:val="00061249"/>
    <w:rsid w:val="000624E2"/>
    <w:rsid w:val="00062C99"/>
    <w:rsid w:val="00063185"/>
    <w:rsid w:val="00065BAD"/>
    <w:rsid w:val="00071975"/>
    <w:rsid w:val="00071E7F"/>
    <w:rsid w:val="00072F25"/>
    <w:rsid w:val="00074414"/>
    <w:rsid w:val="0007657C"/>
    <w:rsid w:val="00076709"/>
    <w:rsid w:val="00077306"/>
    <w:rsid w:val="000776A6"/>
    <w:rsid w:val="000779F5"/>
    <w:rsid w:val="000829E7"/>
    <w:rsid w:val="00082F4D"/>
    <w:rsid w:val="00086F8E"/>
    <w:rsid w:val="00090EF9"/>
    <w:rsid w:val="000921A1"/>
    <w:rsid w:val="000933AC"/>
    <w:rsid w:val="00094B19"/>
    <w:rsid w:val="00096825"/>
    <w:rsid w:val="00096982"/>
    <w:rsid w:val="00096BCC"/>
    <w:rsid w:val="00097122"/>
    <w:rsid w:val="00097EDF"/>
    <w:rsid w:val="000A05AA"/>
    <w:rsid w:val="000A0BC2"/>
    <w:rsid w:val="000A1829"/>
    <w:rsid w:val="000A2E7B"/>
    <w:rsid w:val="000A42E8"/>
    <w:rsid w:val="000A71E8"/>
    <w:rsid w:val="000A7216"/>
    <w:rsid w:val="000B10B6"/>
    <w:rsid w:val="000B24FA"/>
    <w:rsid w:val="000B2D9B"/>
    <w:rsid w:val="000B3012"/>
    <w:rsid w:val="000B4283"/>
    <w:rsid w:val="000B5B83"/>
    <w:rsid w:val="000B64CF"/>
    <w:rsid w:val="000C3B3D"/>
    <w:rsid w:val="000C55ED"/>
    <w:rsid w:val="000C573C"/>
    <w:rsid w:val="000D3937"/>
    <w:rsid w:val="000D45A4"/>
    <w:rsid w:val="000E045A"/>
    <w:rsid w:val="000E1CB6"/>
    <w:rsid w:val="000F0358"/>
    <w:rsid w:val="000F11D3"/>
    <w:rsid w:val="000F3CBD"/>
    <w:rsid w:val="000F71B5"/>
    <w:rsid w:val="000F794A"/>
    <w:rsid w:val="00100503"/>
    <w:rsid w:val="00103480"/>
    <w:rsid w:val="00105013"/>
    <w:rsid w:val="00105DF6"/>
    <w:rsid w:val="00105E5F"/>
    <w:rsid w:val="00105ECD"/>
    <w:rsid w:val="00106D70"/>
    <w:rsid w:val="00106F45"/>
    <w:rsid w:val="0011214A"/>
    <w:rsid w:val="00115441"/>
    <w:rsid w:val="00116569"/>
    <w:rsid w:val="001165B5"/>
    <w:rsid w:val="0011676A"/>
    <w:rsid w:val="00117C75"/>
    <w:rsid w:val="0012366A"/>
    <w:rsid w:val="001236AA"/>
    <w:rsid w:val="00124490"/>
    <w:rsid w:val="00125430"/>
    <w:rsid w:val="001273D5"/>
    <w:rsid w:val="00127653"/>
    <w:rsid w:val="00127B26"/>
    <w:rsid w:val="00133143"/>
    <w:rsid w:val="00133E39"/>
    <w:rsid w:val="00133FD1"/>
    <w:rsid w:val="0013684F"/>
    <w:rsid w:val="001377BA"/>
    <w:rsid w:val="001439F0"/>
    <w:rsid w:val="00144C82"/>
    <w:rsid w:val="00144D0D"/>
    <w:rsid w:val="00146D65"/>
    <w:rsid w:val="00146FC8"/>
    <w:rsid w:val="00150DCE"/>
    <w:rsid w:val="00153C39"/>
    <w:rsid w:val="00154168"/>
    <w:rsid w:val="001541DC"/>
    <w:rsid w:val="00156236"/>
    <w:rsid w:val="00160BDF"/>
    <w:rsid w:val="00162946"/>
    <w:rsid w:val="001631CB"/>
    <w:rsid w:val="0016798A"/>
    <w:rsid w:val="00171779"/>
    <w:rsid w:val="00171CE5"/>
    <w:rsid w:val="00172243"/>
    <w:rsid w:val="00173976"/>
    <w:rsid w:val="001764D9"/>
    <w:rsid w:val="0018018F"/>
    <w:rsid w:val="001815BC"/>
    <w:rsid w:val="00184B2E"/>
    <w:rsid w:val="00186FC8"/>
    <w:rsid w:val="00187789"/>
    <w:rsid w:val="00191C34"/>
    <w:rsid w:val="00193946"/>
    <w:rsid w:val="00194A0A"/>
    <w:rsid w:val="00196D39"/>
    <w:rsid w:val="001A1E92"/>
    <w:rsid w:val="001A2C3E"/>
    <w:rsid w:val="001A3879"/>
    <w:rsid w:val="001A4345"/>
    <w:rsid w:val="001A5544"/>
    <w:rsid w:val="001A6F13"/>
    <w:rsid w:val="001A7FAC"/>
    <w:rsid w:val="001B086A"/>
    <w:rsid w:val="001B1EC4"/>
    <w:rsid w:val="001B22D5"/>
    <w:rsid w:val="001B23F3"/>
    <w:rsid w:val="001B3610"/>
    <w:rsid w:val="001B462C"/>
    <w:rsid w:val="001B7562"/>
    <w:rsid w:val="001B75DD"/>
    <w:rsid w:val="001C4520"/>
    <w:rsid w:val="001C7595"/>
    <w:rsid w:val="001D4200"/>
    <w:rsid w:val="001D4C64"/>
    <w:rsid w:val="001E0F58"/>
    <w:rsid w:val="001E3503"/>
    <w:rsid w:val="001F06DF"/>
    <w:rsid w:val="001F0E80"/>
    <w:rsid w:val="001F1B30"/>
    <w:rsid w:val="001F5A75"/>
    <w:rsid w:val="001F64AC"/>
    <w:rsid w:val="001F6B0A"/>
    <w:rsid w:val="00200AFD"/>
    <w:rsid w:val="00202908"/>
    <w:rsid w:val="00203412"/>
    <w:rsid w:val="00207BB5"/>
    <w:rsid w:val="0021073D"/>
    <w:rsid w:val="0021273B"/>
    <w:rsid w:val="00212852"/>
    <w:rsid w:val="00213FC5"/>
    <w:rsid w:val="00216F33"/>
    <w:rsid w:val="00217538"/>
    <w:rsid w:val="00226F47"/>
    <w:rsid w:val="0023163E"/>
    <w:rsid w:val="00231AB9"/>
    <w:rsid w:val="002325BF"/>
    <w:rsid w:val="00235214"/>
    <w:rsid w:val="0023631A"/>
    <w:rsid w:val="00236831"/>
    <w:rsid w:val="002377C0"/>
    <w:rsid w:val="00240152"/>
    <w:rsid w:val="00240486"/>
    <w:rsid w:val="00244619"/>
    <w:rsid w:val="00251056"/>
    <w:rsid w:val="00254F32"/>
    <w:rsid w:val="002577CD"/>
    <w:rsid w:val="002600BD"/>
    <w:rsid w:val="00260F55"/>
    <w:rsid w:val="002610C1"/>
    <w:rsid w:val="00261FBB"/>
    <w:rsid w:val="00263D9B"/>
    <w:rsid w:val="00264308"/>
    <w:rsid w:val="002644A1"/>
    <w:rsid w:val="00264D85"/>
    <w:rsid w:val="0026526C"/>
    <w:rsid w:val="002666FB"/>
    <w:rsid w:val="00270B88"/>
    <w:rsid w:val="002712CC"/>
    <w:rsid w:val="00272032"/>
    <w:rsid w:val="002750AB"/>
    <w:rsid w:val="00275503"/>
    <w:rsid w:val="00275B99"/>
    <w:rsid w:val="002776EA"/>
    <w:rsid w:val="00280F1E"/>
    <w:rsid w:val="002813C5"/>
    <w:rsid w:val="00286730"/>
    <w:rsid w:val="002911E5"/>
    <w:rsid w:val="002963E1"/>
    <w:rsid w:val="002A1E6C"/>
    <w:rsid w:val="002A65BF"/>
    <w:rsid w:val="002B16F6"/>
    <w:rsid w:val="002B3F1A"/>
    <w:rsid w:val="002B4475"/>
    <w:rsid w:val="002B56C3"/>
    <w:rsid w:val="002B59BE"/>
    <w:rsid w:val="002B5D3C"/>
    <w:rsid w:val="002B5D72"/>
    <w:rsid w:val="002B5E7A"/>
    <w:rsid w:val="002B719A"/>
    <w:rsid w:val="002C15FD"/>
    <w:rsid w:val="002C29AF"/>
    <w:rsid w:val="002C38E4"/>
    <w:rsid w:val="002C4582"/>
    <w:rsid w:val="002C49A2"/>
    <w:rsid w:val="002C4D4C"/>
    <w:rsid w:val="002C76AB"/>
    <w:rsid w:val="002C76DA"/>
    <w:rsid w:val="002D0B26"/>
    <w:rsid w:val="002D0E75"/>
    <w:rsid w:val="002D3CE8"/>
    <w:rsid w:val="002D3D7C"/>
    <w:rsid w:val="002D4315"/>
    <w:rsid w:val="002D539C"/>
    <w:rsid w:val="002D5A22"/>
    <w:rsid w:val="002E1238"/>
    <w:rsid w:val="002E5039"/>
    <w:rsid w:val="002E5C0D"/>
    <w:rsid w:val="002E653B"/>
    <w:rsid w:val="002E7005"/>
    <w:rsid w:val="002E7F14"/>
    <w:rsid w:val="002F0299"/>
    <w:rsid w:val="002F2948"/>
    <w:rsid w:val="002F4A51"/>
    <w:rsid w:val="002F65D5"/>
    <w:rsid w:val="002F6820"/>
    <w:rsid w:val="002F6B3F"/>
    <w:rsid w:val="0030149F"/>
    <w:rsid w:val="003019DC"/>
    <w:rsid w:val="00301F6C"/>
    <w:rsid w:val="00302BD6"/>
    <w:rsid w:val="00303563"/>
    <w:rsid w:val="003040F0"/>
    <w:rsid w:val="0030442F"/>
    <w:rsid w:val="00305D01"/>
    <w:rsid w:val="00307A3A"/>
    <w:rsid w:val="00310464"/>
    <w:rsid w:val="003116F8"/>
    <w:rsid w:val="003139BD"/>
    <w:rsid w:val="00313EE3"/>
    <w:rsid w:val="00317476"/>
    <w:rsid w:val="003177FE"/>
    <w:rsid w:val="00321BD6"/>
    <w:rsid w:val="003222CB"/>
    <w:rsid w:val="003232C1"/>
    <w:rsid w:val="00324B3E"/>
    <w:rsid w:val="0032503E"/>
    <w:rsid w:val="00325F77"/>
    <w:rsid w:val="003267FB"/>
    <w:rsid w:val="00331274"/>
    <w:rsid w:val="003363CA"/>
    <w:rsid w:val="00343C1F"/>
    <w:rsid w:val="00344EB4"/>
    <w:rsid w:val="00346705"/>
    <w:rsid w:val="0035020B"/>
    <w:rsid w:val="00350BE0"/>
    <w:rsid w:val="00351911"/>
    <w:rsid w:val="00351D44"/>
    <w:rsid w:val="00352F11"/>
    <w:rsid w:val="0035756E"/>
    <w:rsid w:val="00360B7B"/>
    <w:rsid w:val="00363026"/>
    <w:rsid w:val="003650AF"/>
    <w:rsid w:val="00366A2C"/>
    <w:rsid w:val="003709B5"/>
    <w:rsid w:val="00375287"/>
    <w:rsid w:val="00375DC8"/>
    <w:rsid w:val="00375E01"/>
    <w:rsid w:val="0037726D"/>
    <w:rsid w:val="003776E7"/>
    <w:rsid w:val="003779D1"/>
    <w:rsid w:val="00380CB9"/>
    <w:rsid w:val="003835C4"/>
    <w:rsid w:val="00383C4E"/>
    <w:rsid w:val="00386459"/>
    <w:rsid w:val="0038790E"/>
    <w:rsid w:val="00390A03"/>
    <w:rsid w:val="00391338"/>
    <w:rsid w:val="00391ACC"/>
    <w:rsid w:val="00391C6D"/>
    <w:rsid w:val="00393A77"/>
    <w:rsid w:val="00396A8B"/>
    <w:rsid w:val="00396B9A"/>
    <w:rsid w:val="00396E08"/>
    <w:rsid w:val="00397184"/>
    <w:rsid w:val="003A3102"/>
    <w:rsid w:val="003A52D0"/>
    <w:rsid w:val="003A64CF"/>
    <w:rsid w:val="003A6659"/>
    <w:rsid w:val="003A6E42"/>
    <w:rsid w:val="003A6E75"/>
    <w:rsid w:val="003A784E"/>
    <w:rsid w:val="003B02CC"/>
    <w:rsid w:val="003B312D"/>
    <w:rsid w:val="003B3848"/>
    <w:rsid w:val="003B4B00"/>
    <w:rsid w:val="003B53B6"/>
    <w:rsid w:val="003B58B0"/>
    <w:rsid w:val="003B7FC6"/>
    <w:rsid w:val="003C0419"/>
    <w:rsid w:val="003C0E95"/>
    <w:rsid w:val="003C0F62"/>
    <w:rsid w:val="003C2347"/>
    <w:rsid w:val="003C3761"/>
    <w:rsid w:val="003C3B2E"/>
    <w:rsid w:val="003C49A1"/>
    <w:rsid w:val="003C5D5D"/>
    <w:rsid w:val="003C6150"/>
    <w:rsid w:val="003C7744"/>
    <w:rsid w:val="003C7A69"/>
    <w:rsid w:val="003D3561"/>
    <w:rsid w:val="003D56B9"/>
    <w:rsid w:val="003D6DC4"/>
    <w:rsid w:val="003D7058"/>
    <w:rsid w:val="003E0549"/>
    <w:rsid w:val="003E0717"/>
    <w:rsid w:val="003E49E6"/>
    <w:rsid w:val="003E5057"/>
    <w:rsid w:val="003E52B4"/>
    <w:rsid w:val="003E5ECA"/>
    <w:rsid w:val="003E6D60"/>
    <w:rsid w:val="003E7CE3"/>
    <w:rsid w:val="003F0D16"/>
    <w:rsid w:val="003F3167"/>
    <w:rsid w:val="003F35CA"/>
    <w:rsid w:val="003F4E66"/>
    <w:rsid w:val="003F59B3"/>
    <w:rsid w:val="0040263C"/>
    <w:rsid w:val="00403BF4"/>
    <w:rsid w:val="00406A61"/>
    <w:rsid w:val="00406E42"/>
    <w:rsid w:val="00410011"/>
    <w:rsid w:val="00410208"/>
    <w:rsid w:val="00410C1B"/>
    <w:rsid w:val="00410D64"/>
    <w:rsid w:val="0041152C"/>
    <w:rsid w:val="0041410B"/>
    <w:rsid w:val="00414675"/>
    <w:rsid w:val="0041514A"/>
    <w:rsid w:val="00417398"/>
    <w:rsid w:val="00417A67"/>
    <w:rsid w:val="00420377"/>
    <w:rsid w:val="00421834"/>
    <w:rsid w:val="004235EC"/>
    <w:rsid w:val="0042374D"/>
    <w:rsid w:val="004240D8"/>
    <w:rsid w:val="004250C7"/>
    <w:rsid w:val="004253F8"/>
    <w:rsid w:val="00427AE3"/>
    <w:rsid w:val="00431203"/>
    <w:rsid w:val="00433360"/>
    <w:rsid w:val="00433671"/>
    <w:rsid w:val="004336E9"/>
    <w:rsid w:val="00441A93"/>
    <w:rsid w:val="0044373D"/>
    <w:rsid w:val="004439EE"/>
    <w:rsid w:val="004452AF"/>
    <w:rsid w:val="004502EE"/>
    <w:rsid w:val="004511AF"/>
    <w:rsid w:val="00452D74"/>
    <w:rsid w:val="004538D6"/>
    <w:rsid w:val="00453E16"/>
    <w:rsid w:val="00454722"/>
    <w:rsid w:val="00465C7B"/>
    <w:rsid w:val="00472F35"/>
    <w:rsid w:val="004742D6"/>
    <w:rsid w:val="004751F2"/>
    <w:rsid w:val="0047554A"/>
    <w:rsid w:val="00475D63"/>
    <w:rsid w:val="00480694"/>
    <w:rsid w:val="00481EAA"/>
    <w:rsid w:val="00482DE1"/>
    <w:rsid w:val="00483B40"/>
    <w:rsid w:val="00484A20"/>
    <w:rsid w:val="004859AA"/>
    <w:rsid w:val="004868C4"/>
    <w:rsid w:val="00487354"/>
    <w:rsid w:val="00495FAD"/>
    <w:rsid w:val="004971A6"/>
    <w:rsid w:val="004A76FA"/>
    <w:rsid w:val="004B66DB"/>
    <w:rsid w:val="004B7F7A"/>
    <w:rsid w:val="004C42EE"/>
    <w:rsid w:val="004D0C51"/>
    <w:rsid w:val="004D30A6"/>
    <w:rsid w:val="004D6A7F"/>
    <w:rsid w:val="004D7737"/>
    <w:rsid w:val="004D7BDE"/>
    <w:rsid w:val="004E3A5D"/>
    <w:rsid w:val="004E6A56"/>
    <w:rsid w:val="004F2096"/>
    <w:rsid w:val="004F2649"/>
    <w:rsid w:val="004F389B"/>
    <w:rsid w:val="004F5DEF"/>
    <w:rsid w:val="00501C2D"/>
    <w:rsid w:val="00501D63"/>
    <w:rsid w:val="005025B2"/>
    <w:rsid w:val="005040EC"/>
    <w:rsid w:val="00505A03"/>
    <w:rsid w:val="005063C2"/>
    <w:rsid w:val="005067B8"/>
    <w:rsid w:val="00506E24"/>
    <w:rsid w:val="00515218"/>
    <w:rsid w:val="00515ECE"/>
    <w:rsid w:val="005173DE"/>
    <w:rsid w:val="005243F1"/>
    <w:rsid w:val="00524506"/>
    <w:rsid w:val="00526045"/>
    <w:rsid w:val="005274ED"/>
    <w:rsid w:val="005302C0"/>
    <w:rsid w:val="00533843"/>
    <w:rsid w:val="00537E8A"/>
    <w:rsid w:val="0054044D"/>
    <w:rsid w:val="00540E11"/>
    <w:rsid w:val="0054245D"/>
    <w:rsid w:val="00543260"/>
    <w:rsid w:val="00544FDA"/>
    <w:rsid w:val="00545770"/>
    <w:rsid w:val="00547099"/>
    <w:rsid w:val="00551BA3"/>
    <w:rsid w:val="00551DD2"/>
    <w:rsid w:val="005522D7"/>
    <w:rsid w:val="00553800"/>
    <w:rsid w:val="00557D28"/>
    <w:rsid w:val="00562EB8"/>
    <w:rsid w:val="005641C4"/>
    <w:rsid w:val="005645E1"/>
    <w:rsid w:val="00565D5E"/>
    <w:rsid w:val="00565E1D"/>
    <w:rsid w:val="00570244"/>
    <w:rsid w:val="00570250"/>
    <w:rsid w:val="00571851"/>
    <w:rsid w:val="00574839"/>
    <w:rsid w:val="00575C0B"/>
    <w:rsid w:val="00576111"/>
    <w:rsid w:val="00576AF1"/>
    <w:rsid w:val="00577AE9"/>
    <w:rsid w:val="00586A7A"/>
    <w:rsid w:val="00587BD7"/>
    <w:rsid w:val="00587DD0"/>
    <w:rsid w:val="00590D44"/>
    <w:rsid w:val="00591E7E"/>
    <w:rsid w:val="005939C8"/>
    <w:rsid w:val="00593E64"/>
    <w:rsid w:val="005954A4"/>
    <w:rsid w:val="005A35E7"/>
    <w:rsid w:val="005A688D"/>
    <w:rsid w:val="005B0B44"/>
    <w:rsid w:val="005B2178"/>
    <w:rsid w:val="005B28BA"/>
    <w:rsid w:val="005B3CD9"/>
    <w:rsid w:val="005B422E"/>
    <w:rsid w:val="005B5070"/>
    <w:rsid w:val="005B5DB8"/>
    <w:rsid w:val="005B67B9"/>
    <w:rsid w:val="005B6BF0"/>
    <w:rsid w:val="005C0B16"/>
    <w:rsid w:val="005C10B3"/>
    <w:rsid w:val="005C1788"/>
    <w:rsid w:val="005C2668"/>
    <w:rsid w:val="005C3D7A"/>
    <w:rsid w:val="005C533C"/>
    <w:rsid w:val="005C72D9"/>
    <w:rsid w:val="005D155D"/>
    <w:rsid w:val="005D214C"/>
    <w:rsid w:val="005D250D"/>
    <w:rsid w:val="005D293A"/>
    <w:rsid w:val="005D4CB4"/>
    <w:rsid w:val="005D4E92"/>
    <w:rsid w:val="005D59CE"/>
    <w:rsid w:val="005D7526"/>
    <w:rsid w:val="005E1876"/>
    <w:rsid w:val="005E2690"/>
    <w:rsid w:val="005E3CEA"/>
    <w:rsid w:val="005E401B"/>
    <w:rsid w:val="005E4350"/>
    <w:rsid w:val="005E5380"/>
    <w:rsid w:val="005E73B9"/>
    <w:rsid w:val="005E7B37"/>
    <w:rsid w:val="005F177F"/>
    <w:rsid w:val="005F3E1D"/>
    <w:rsid w:val="005F664E"/>
    <w:rsid w:val="005F7B89"/>
    <w:rsid w:val="006010C9"/>
    <w:rsid w:val="00603869"/>
    <w:rsid w:val="00603FA3"/>
    <w:rsid w:val="00607BEB"/>
    <w:rsid w:val="00611F3A"/>
    <w:rsid w:val="00612F60"/>
    <w:rsid w:val="00623140"/>
    <w:rsid w:val="006236E4"/>
    <w:rsid w:val="0062391D"/>
    <w:rsid w:val="00623DB6"/>
    <w:rsid w:val="0062485F"/>
    <w:rsid w:val="00624B07"/>
    <w:rsid w:val="006251E3"/>
    <w:rsid w:val="006327E6"/>
    <w:rsid w:val="00640616"/>
    <w:rsid w:val="00642411"/>
    <w:rsid w:val="00642BC2"/>
    <w:rsid w:val="00642BFF"/>
    <w:rsid w:val="00645BD1"/>
    <w:rsid w:val="00647714"/>
    <w:rsid w:val="00650D30"/>
    <w:rsid w:val="006600CD"/>
    <w:rsid w:val="00660F80"/>
    <w:rsid w:val="00661C7C"/>
    <w:rsid w:val="00661E38"/>
    <w:rsid w:val="00661F0B"/>
    <w:rsid w:val="00662881"/>
    <w:rsid w:val="006634AC"/>
    <w:rsid w:val="0066478E"/>
    <w:rsid w:val="0066541D"/>
    <w:rsid w:val="00666DFC"/>
    <w:rsid w:val="00667DBD"/>
    <w:rsid w:val="00667F6B"/>
    <w:rsid w:val="006708F4"/>
    <w:rsid w:val="00671AF4"/>
    <w:rsid w:val="006738A5"/>
    <w:rsid w:val="00674E95"/>
    <w:rsid w:val="00676A2F"/>
    <w:rsid w:val="00676DD2"/>
    <w:rsid w:val="00677379"/>
    <w:rsid w:val="006822BF"/>
    <w:rsid w:val="0068455C"/>
    <w:rsid w:val="0069056A"/>
    <w:rsid w:val="00693409"/>
    <w:rsid w:val="006954D0"/>
    <w:rsid w:val="00696CA0"/>
    <w:rsid w:val="006A0C7F"/>
    <w:rsid w:val="006A160F"/>
    <w:rsid w:val="006A3F3C"/>
    <w:rsid w:val="006A4C4B"/>
    <w:rsid w:val="006A4DDA"/>
    <w:rsid w:val="006A6590"/>
    <w:rsid w:val="006A6E0A"/>
    <w:rsid w:val="006B162C"/>
    <w:rsid w:val="006B3227"/>
    <w:rsid w:val="006B5E27"/>
    <w:rsid w:val="006B5E8B"/>
    <w:rsid w:val="006B7550"/>
    <w:rsid w:val="006B7FD0"/>
    <w:rsid w:val="006C27AF"/>
    <w:rsid w:val="006C5061"/>
    <w:rsid w:val="006C5103"/>
    <w:rsid w:val="006D20B6"/>
    <w:rsid w:val="006D2F18"/>
    <w:rsid w:val="006D4141"/>
    <w:rsid w:val="006D4178"/>
    <w:rsid w:val="006D4BA7"/>
    <w:rsid w:val="006D6969"/>
    <w:rsid w:val="006E0C0B"/>
    <w:rsid w:val="006E2661"/>
    <w:rsid w:val="006E3E55"/>
    <w:rsid w:val="006E7F67"/>
    <w:rsid w:val="006F1FD0"/>
    <w:rsid w:val="006F4359"/>
    <w:rsid w:val="006F48A2"/>
    <w:rsid w:val="006F7EF9"/>
    <w:rsid w:val="00700423"/>
    <w:rsid w:val="00700EDE"/>
    <w:rsid w:val="00702002"/>
    <w:rsid w:val="00704E6A"/>
    <w:rsid w:val="00704F21"/>
    <w:rsid w:val="00706251"/>
    <w:rsid w:val="00706D47"/>
    <w:rsid w:val="00707E3C"/>
    <w:rsid w:val="00712D27"/>
    <w:rsid w:val="007141E6"/>
    <w:rsid w:val="0071496B"/>
    <w:rsid w:val="007170C1"/>
    <w:rsid w:val="00717AD8"/>
    <w:rsid w:val="007223A8"/>
    <w:rsid w:val="007223FB"/>
    <w:rsid w:val="00722418"/>
    <w:rsid w:val="00722D20"/>
    <w:rsid w:val="00724E3C"/>
    <w:rsid w:val="00725C0A"/>
    <w:rsid w:val="00726F35"/>
    <w:rsid w:val="007274F7"/>
    <w:rsid w:val="00733FE1"/>
    <w:rsid w:val="00742F5E"/>
    <w:rsid w:val="007448D3"/>
    <w:rsid w:val="007467F9"/>
    <w:rsid w:val="0075363C"/>
    <w:rsid w:val="007612A9"/>
    <w:rsid w:val="00761DE5"/>
    <w:rsid w:val="007643B0"/>
    <w:rsid w:val="007670FE"/>
    <w:rsid w:val="00771C8A"/>
    <w:rsid w:val="00771D71"/>
    <w:rsid w:val="00775106"/>
    <w:rsid w:val="00776095"/>
    <w:rsid w:val="007771F0"/>
    <w:rsid w:val="007810E0"/>
    <w:rsid w:val="007853FE"/>
    <w:rsid w:val="00785521"/>
    <w:rsid w:val="0078600E"/>
    <w:rsid w:val="00787123"/>
    <w:rsid w:val="0079249A"/>
    <w:rsid w:val="007929B4"/>
    <w:rsid w:val="007933D0"/>
    <w:rsid w:val="0079515F"/>
    <w:rsid w:val="00797C1F"/>
    <w:rsid w:val="007A0048"/>
    <w:rsid w:val="007A059E"/>
    <w:rsid w:val="007A0789"/>
    <w:rsid w:val="007A1A57"/>
    <w:rsid w:val="007A36A3"/>
    <w:rsid w:val="007A5BD3"/>
    <w:rsid w:val="007A7484"/>
    <w:rsid w:val="007A776E"/>
    <w:rsid w:val="007A78E3"/>
    <w:rsid w:val="007B0EA1"/>
    <w:rsid w:val="007B2935"/>
    <w:rsid w:val="007B44A1"/>
    <w:rsid w:val="007B5A12"/>
    <w:rsid w:val="007B5D93"/>
    <w:rsid w:val="007B6306"/>
    <w:rsid w:val="007B7BA0"/>
    <w:rsid w:val="007C0E15"/>
    <w:rsid w:val="007C2655"/>
    <w:rsid w:val="007C3066"/>
    <w:rsid w:val="007C4500"/>
    <w:rsid w:val="007C5F25"/>
    <w:rsid w:val="007D09B6"/>
    <w:rsid w:val="007D2562"/>
    <w:rsid w:val="007D368B"/>
    <w:rsid w:val="007D55C3"/>
    <w:rsid w:val="007D5960"/>
    <w:rsid w:val="007D62EB"/>
    <w:rsid w:val="007E094D"/>
    <w:rsid w:val="007E1500"/>
    <w:rsid w:val="007E2594"/>
    <w:rsid w:val="007E3CC1"/>
    <w:rsid w:val="007E4196"/>
    <w:rsid w:val="007E50EA"/>
    <w:rsid w:val="007E5B41"/>
    <w:rsid w:val="007F07E6"/>
    <w:rsid w:val="007F0ADB"/>
    <w:rsid w:val="007F14FA"/>
    <w:rsid w:val="007F1DA5"/>
    <w:rsid w:val="007F2D43"/>
    <w:rsid w:val="007F76E5"/>
    <w:rsid w:val="008006DC"/>
    <w:rsid w:val="00801B92"/>
    <w:rsid w:val="00801E9B"/>
    <w:rsid w:val="00802D16"/>
    <w:rsid w:val="00804E90"/>
    <w:rsid w:val="008056CE"/>
    <w:rsid w:val="00805BA1"/>
    <w:rsid w:val="00806580"/>
    <w:rsid w:val="00806C2B"/>
    <w:rsid w:val="00810357"/>
    <w:rsid w:val="008103AD"/>
    <w:rsid w:val="00810C76"/>
    <w:rsid w:val="00812BFD"/>
    <w:rsid w:val="00814667"/>
    <w:rsid w:val="008146C4"/>
    <w:rsid w:val="0081717A"/>
    <w:rsid w:val="0081741A"/>
    <w:rsid w:val="00821B37"/>
    <w:rsid w:val="00822042"/>
    <w:rsid w:val="0082253A"/>
    <w:rsid w:val="008239EA"/>
    <w:rsid w:val="00823DDA"/>
    <w:rsid w:val="00824503"/>
    <w:rsid w:val="008247BB"/>
    <w:rsid w:val="00826EEA"/>
    <w:rsid w:val="00830487"/>
    <w:rsid w:val="00833046"/>
    <w:rsid w:val="00833A56"/>
    <w:rsid w:val="00836712"/>
    <w:rsid w:val="008400AC"/>
    <w:rsid w:val="00840FC8"/>
    <w:rsid w:val="0084120A"/>
    <w:rsid w:val="00841B42"/>
    <w:rsid w:val="00843448"/>
    <w:rsid w:val="00845D25"/>
    <w:rsid w:val="00846524"/>
    <w:rsid w:val="00847726"/>
    <w:rsid w:val="008550F5"/>
    <w:rsid w:val="00855E35"/>
    <w:rsid w:val="008601A9"/>
    <w:rsid w:val="00860EBD"/>
    <w:rsid w:val="0086541B"/>
    <w:rsid w:val="008654A3"/>
    <w:rsid w:val="00867DB3"/>
    <w:rsid w:val="00867E26"/>
    <w:rsid w:val="00872D86"/>
    <w:rsid w:val="00873003"/>
    <w:rsid w:val="008733A9"/>
    <w:rsid w:val="008740DB"/>
    <w:rsid w:val="008753B9"/>
    <w:rsid w:val="008761A7"/>
    <w:rsid w:val="008820D9"/>
    <w:rsid w:val="0088501F"/>
    <w:rsid w:val="00886D5B"/>
    <w:rsid w:val="00887FBF"/>
    <w:rsid w:val="00896954"/>
    <w:rsid w:val="00897123"/>
    <w:rsid w:val="008A182C"/>
    <w:rsid w:val="008A2447"/>
    <w:rsid w:val="008A295C"/>
    <w:rsid w:val="008A2DA7"/>
    <w:rsid w:val="008A3278"/>
    <w:rsid w:val="008A59B5"/>
    <w:rsid w:val="008A7FBE"/>
    <w:rsid w:val="008B3007"/>
    <w:rsid w:val="008B346F"/>
    <w:rsid w:val="008C16B3"/>
    <w:rsid w:val="008C2304"/>
    <w:rsid w:val="008C74B3"/>
    <w:rsid w:val="008C797C"/>
    <w:rsid w:val="008D1942"/>
    <w:rsid w:val="008D2ADD"/>
    <w:rsid w:val="008D4025"/>
    <w:rsid w:val="008D518A"/>
    <w:rsid w:val="008D7B81"/>
    <w:rsid w:val="008E2533"/>
    <w:rsid w:val="008E3A9E"/>
    <w:rsid w:val="008E59FE"/>
    <w:rsid w:val="008F4938"/>
    <w:rsid w:val="008F6939"/>
    <w:rsid w:val="00900E19"/>
    <w:rsid w:val="00900F30"/>
    <w:rsid w:val="0090201D"/>
    <w:rsid w:val="009040A8"/>
    <w:rsid w:val="00906799"/>
    <w:rsid w:val="0091178A"/>
    <w:rsid w:val="00911E0C"/>
    <w:rsid w:val="009127CD"/>
    <w:rsid w:val="00914662"/>
    <w:rsid w:val="009153EA"/>
    <w:rsid w:val="009171B2"/>
    <w:rsid w:val="00920BCA"/>
    <w:rsid w:val="00922E82"/>
    <w:rsid w:val="0092353E"/>
    <w:rsid w:val="0092452E"/>
    <w:rsid w:val="0092527E"/>
    <w:rsid w:val="009253E2"/>
    <w:rsid w:val="00926A94"/>
    <w:rsid w:val="00927B75"/>
    <w:rsid w:val="0093314A"/>
    <w:rsid w:val="009336C8"/>
    <w:rsid w:val="00935A99"/>
    <w:rsid w:val="00941224"/>
    <w:rsid w:val="00941568"/>
    <w:rsid w:val="009432DD"/>
    <w:rsid w:val="009434EA"/>
    <w:rsid w:val="00944F5B"/>
    <w:rsid w:val="0095308F"/>
    <w:rsid w:val="00953F16"/>
    <w:rsid w:val="00956CD6"/>
    <w:rsid w:val="0096104B"/>
    <w:rsid w:val="00967653"/>
    <w:rsid w:val="009726B4"/>
    <w:rsid w:val="009747FD"/>
    <w:rsid w:val="00975CDC"/>
    <w:rsid w:val="00985DAF"/>
    <w:rsid w:val="009910C8"/>
    <w:rsid w:val="00991A11"/>
    <w:rsid w:val="009924AE"/>
    <w:rsid w:val="009929B2"/>
    <w:rsid w:val="00993027"/>
    <w:rsid w:val="00997815"/>
    <w:rsid w:val="009A1989"/>
    <w:rsid w:val="009A2FE2"/>
    <w:rsid w:val="009A33E7"/>
    <w:rsid w:val="009A421F"/>
    <w:rsid w:val="009A60AE"/>
    <w:rsid w:val="009A7AF4"/>
    <w:rsid w:val="009B18E0"/>
    <w:rsid w:val="009B2E39"/>
    <w:rsid w:val="009B6FFD"/>
    <w:rsid w:val="009C448E"/>
    <w:rsid w:val="009C4891"/>
    <w:rsid w:val="009C5A5D"/>
    <w:rsid w:val="009C7320"/>
    <w:rsid w:val="009D1962"/>
    <w:rsid w:val="009D2616"/>
    <w:rsid w:val="009D67EF"/>
    <w:rsid w:val="009D7FE8"/>
    <w:rsid w:val="009E06BF"/>
    <w:rsid w:val="009E1297"/>
    <w:rsid w:val="009E19F1"/>
    <w:rsid w:val="009E270C"/>
    <w:rsid w:val="009E44DA"/>
    <w:rsid w:val="009E6272"/>
    <w:rsid w:val="009E790A"/>
    <w:rsid w:val="009F31A6"/>
    <w:rsid w:val="009F570E"/>
    <w:rsid w:val="009F5B9A"/>
    <w:rsid w:val="009F5DD1"/>
    <w:rsid w:val="009F6DD2"/>
    <w:rsid w:val="00A0007A"/>
    <w:rsid w:val="00A0016D"/>
    <w:rsid w:val="00A00720"/>
    <w:rsid w:val="00A01197"/>
    <w:rsid w:val="00A02115"/>
    <w:rsid w:val="00A038E1"/>
    <w:rsid w:val="00A04213"/>
    <w:rsid w:val="00A054FB"/>
    <w:rsid w:val="00A05507"/>
    <w:rsid w:val="00A05D50"/>
    <w:rsid w:val="00A1053C"/>
    <w:rsid w:val="00A118DC"/>
    <w:rsid w:val="00A16A2A"/>
    <w:rsid w:val="00A17269"/>
    <w:rsid w:val="00A20B69"/>
    <w:rsid w:val="00A20CB1"/>
    <w:rsid w:val="00A22C27"/>
    <w:rsid w:val="00A25F19"/>
    <w:rsid w:val="00A31F64"/>
    <w:rsid w:val="00A32A1F"/>
    <w:rsid w:val="00A33C6C"/>
    <w:rsid w:val="00A34B75"/>
    <w:rsid w:val="00A357CA"/>
    <w:rsid w:val="00A41952"/>
    <w:rsid w:val="00A42577"/>
    <w:rsid w:val="00A50E0F"/>
    <w:rsid w:val="00A51F98"/>
    <w:rsid w:val="00A52F91"/>
    <w:rsid w:val="00A53A00"/>
    <w:rsid w:val="00A53BD1"/>
    <w:rsid w:val="00A53FFB"/>
    <w:rsid w:val="00A5401C"/>
    <w:rsid w:val="00A55384"/>
    <w:rsid w:val="00A55605"/>
    <w:rsid w:val="00A60645"/>
    <w:rsid w:val="00A64913"/>
    <w:rsid w:val="00A66499"/>
    <w:rsid w:val="00A70503"/>
    <w:rsid w:val="00A70679"/>
    <w:rsid w:val="00A717D6"/>
    <w:rsid w:val="00A7340F"/>
    <w:rsid w:val="00A756EA"/>
    <w:rsid w:val="00A76FF5"/>
    <w:rsid w:val="00A772E8"/>
    <w:rsid w:val="00A8133C"/>
    <w:rsid w:val="00A82035"/>
    <w:rsid w:val="00A823EA"/>
    <w:rsid w:val="00A87160"/>
    <w:rsid w:val="00A87B90"/>
    <w:rsid w:val="00A92A94"/>
    <w:rsid w:val="00A92E37"/>
    <w:rsid w:val="00A93A17"/>
    <w:rsid w:val="00A93ED7"/>
    <w:rsid w:val="00A96A01"/>
    <w:rsid w:val="00AA19EB"/>
    <w:rsid w:val="00AA5066"/>
    <w:rsid w:val="00AA5460"/>
    <w:rsid w:val="00AA69E9"/>
    <w:rsid w:val="00AB166B"/>
    <w:rsid w:val="00AB3347"/>
    <w:rsid w:val="00AB4343"/>
    <w:rsid w:val="00AB46D3"/>
    <w:rsid w:val="00AB7420"/>
    <w:rsid w:val="00AC0851"/>
    <w:rsid w:val="00AC1050"/>
    <w:rsid w:val="00AC350E"/>
    <w:rsid w:val="00AC5215"/>
    <w:rsid w:val="00AC55F9"/>
    <w:rsid w:val="00AD028C"/>
    <w:rsid w:val="00AD06E2"/>
    <w:rsid w:val="00AD6895"/>
    <w:rsid w:val="00AD759D"/>
    <w:rsid w:val="00AE2559"/>
    <w:rsid w:val="00AE3FF9"/>
    <w:rsid w:val="00AE54FF"/>
    <w:rsid w:val="00AE5FE2"/>
    <w:rsid w:val="00AE70D2"/>
    <w:rsid w:val="00AF019A"/>
    <w:rsid w:val="00AF0D20"/>
    <w:rsid w:val="00AF1625"/>
    <w:rsid w:val="00AF374F"/>
    <w:rsid w:val="00AF3A16"/>
    <w:rsid w:val="00AF49E1"/>
    <w:rsid w:val="00AF5392"/>
    <w:rsid w:val="00AF6381"/>
    <w:rsid w:val="00AF65FA"/>
    <w:rsid w:val="00B00AC9"/>
    <w:rsid w:val="00B00E46"/>
    <w:rsid w:val="00B0238D"/>
    <w:rsid w:val="00B05095"/>
    <w:rsid w:val="00B0596F"/>
    <w:rsid w:val="00B05E0A"/>
    <w:rsid w:val="00B06932"/>
    <w:rsid w:val="00B06D6F"/>
    <w:rsid w:val="00B07844"/>
    <w:rsid w:val="00B10975"/>
    <w:rsid w:val="00B10B79"/>
    <w:rsid w:val="00B116BC"/>
    <w:rsid w:val="00B135A0"/>
    <w:rsid w:val="00B136F9"/>
    <w:rsid w:val="00B14717"/>
    <w:rsid w:val="00B15FC4"/>
    <w:rsid w:val="00B17589"/>
    <w:rsid w:val="00B20158"/>
    <w:rsid w:val="00B20FC6"/>
    <w:rsid w:val="00B213B8"/>
    <w:rsid w:val="00B21950"/>
    <w:rsid w:val="00B21A82"/>
    <w:rsid w:val="00B22975"/>
    <w:rsid w:val="00B27A5C"/>
    <w:rsid w:val="00B31AFA"/>
    <w:rsid w:val="00B331D0"/>
    <w:rsid w:val="00B34096"/>
    <w:rsid w:val="00B34FA0"/>
    <w:rsid w:val="00B35D49"/>
    <w:rsid w:val="00B43895"/>
    <w:rsid w:val="00B44029"/>
    <w:rsid w:val="00B441F6"/>
    <w:rsid w:val="00B44DD8"/>
    <w:rsid w:val="00B46CC9"/>
    <w:rsid w:val="00B47447"/>
    <w:rsid w:val="00B47AB1"/>
    <w:rsid w:val="00B51CB0"/>
    <w:rsid w:val="00B526BD"/>
    <w:rsid w:val="00B529E9"/>
    <w:rsid w:val="00B52F8F"/>
    <w:rsid w:val="00B5351E"/>
    <w:rsid w:val="00B5490F"/>
    <w:rsid w:val="00B54E10"/>
    <w:rsid w:val="00B559B8"/>
    <w:rsid w:val="00B65415"/>
    <w:rsid w:val="00B65749"/>
    <w:rsid w:val="00B66DC5"/>
    <w:rsid w:val="00B67843"/>
    <w:rsid w:val="00B729BC"/>
    <w:rsid w:val="00B80AA1"/>
    <w:rsid w:val="00B80B26"/>
    <w:rsid w:val="00B81082"/>
    <w:rsid w:val="00B819D4"/>
    <w:rsid w:val="00B83F41"/>
    <w:rsid w:val="00B840AE"/>
    <w:rsid w:val="00B858A5"/>
    <w:rsid w:val="00B85A27"/>
    <w:rsid w:val="00B8642D"/>
    <w:rsid w:val="00B86CD0"/>
    <w:rsid w:val="00B904EE"/>
    <w:rsid w:val="00B9100C"/>
    <w:rsid w:val="00B92428"/>
    <w:rsid w:val="00B927BC"/>
    <w:rsid w:val="00B929DA"/>
    <w:rsid w:val="00B93377"/>
    <w:rsid w:val="00B940D4"/>
    <w:rsid w:val="00B94E4F"/>
    <w:rsid w:val="00B9500B"/>
    <w:rsid w:val="00B9594F"/>
    <w:rsid w:val="00B9778E"/>
    <w:rsid w:val="00BA01FB"/>
    <w:rsid w:val="00BA026E"/>
    <w:rsid w:val="00BA02BE"/>
    <w:rsid w:val="00BA15CD"/>
    <w:rsid w:val="00BA24B0"/>
    <w:rsid w:val="00BA38B6"/>
    <w:rsid w:val="00BA447C"/>
    <w:rsid w:val="00BA4641"/>
    <w:rsid w:val="00BA52A4"/>
    <w:rsid w:val="00BA53BA"/>
    <w:rsid w:val="00BA5774"/>
    <w:rsid w:val="00BA6AD8"/>
    <w:rsid w:val="00BA6AE0"/>
    <w:rsid w:val="00BB1B8E"/>
    <w:rsid w:val="00BB2591"/>
    <w:rsid w:val="00BB6554"/>
    <w:rsid w:val="00BB7333"/>
    <w:rsid w:val="00BC491D"/>
    <w:rsid w:val="00BD0B04"/>
    <w:rsid w:val="00BD146D"/>
    <w:rsid w:val="00BD5D85"/>
    <w:rsid w:val="00BD68EC"/>
    <w:rsid w:val="00BD772D"/>
    <w:rsid w:val="00BE09BA"/>
    <w:rsid w:val="00BE36BD"/>
    <w:rsid w:val="00BE3D19"/>
    <w:rsid w:val="00BE6AF9"/>
    <w:rsid w:val="00BF08AA"/>
    <w:rsid w:val="00BF0CDF"/>
    <w:rsid w:val="00BF22F1"/>
    <w:rsid w:val="00C00147"/>
    <w:rsid w:val="00C0066D"/>
    <w:rsid w:val="00C006EE"/>
    <w:rsid w:val="00C01795"/>
    <w:rsid w:val="00C0283A"/>
    <w:rsid w:val="00C05BC6"/>
    <w:rsid w:val="00C06BAC"/>
    <w:rsid w:val="00C13CF2"/>
    <w:rsid w:val="00C1422C"/>
    <w:rsid w:val="00C1720E"/>
    <w:rsid w:val="00C223E9"/>
    <w:rsid w:val="00C22E1C"/>
    <w:rsid w:val="00C23DC7"/>
    <w:rsid w:val="00C27A08"/>
    <w:rsid w:val="00C27EA0"/>
    <w:rsid w:val="00C320C3"/>
    <w:rsid w:val="00C329A8"/>
    <w:rsid w:val="00C33521"/>
    <w:rsid w:val="00C40007"/>
    <w:rsid w:val="00C40EDD"/>
    <w:rsid w:val="00C419C2"/>
    <w:rsid w:val="00C42616"/>
    <w:rsid w:val="00C42AB8"/>
    <w:rsid w:val="00C42DC3"/>
    <w:rsid w:val="00C51836"/>
    <w:rsid w:val="00C52EB1"/>
    <w:rsid w:val="00C53187"/>
    <w:rsid w:val="00C53DF9"/>
    <w:rsid w:val="00C5431A"/>
    <w:rsid w:val="00C602CD"/>
    <w:rsid w:val="00C60F7F"/>
    <w:rsid w:val="00C638FC"/>
    <w:rsid w:val="00C65D38"/>
    <w:rsid w:val="00C67F60"/>
    <w:rsid w:val="00C71BF2"/>
    <w:rsid w:val="00C72EAD"/>
    <w:rsid w:val="00C73B40"/>
    <w:rsid w:val="00C74C9C"/>
    <w:rsid w:val="00C74DE2"/>
    <w:rsid w:val="00C75DAC"/>
    <w:rsid w:val="00C764FD"/>
    <w:rsid w:val="00C7676E"/>
    <w:rsid w:val="00C81286"/>
    <w:rsid w:val="00C81814"/>
    <w:rsid w:val="00C839DF"/>
    <w:rsid w:val="00C85ABC"/>
    <w:rsid w:val="00C86F29"/>
    <w:rsid w:val="00C905AE"/>
    <w:rsid w:val="00C94DA2"/>
    <w:rsid w:val="00C96F33"/>
    <w:rsid w:val="00C96F99"/>
    <w:rsid w:val="00C97D11"/>
    <w:rsid w:val="00C97D8F"/>
    <w:rsid w:val="00CA4C91"/>
    <w:rsid w:val="00CA55C8"/>
    <w:rsid w:val="00CA58F3"/>
    <w:rsid w:val="00CA6460"/>
    <w:rsid w:val="00CA64D7"/>
    <w:rsid w:val="00CA6616"/>
    <w:rsid w:val="00CB0F15"/>
    <w:rsid w:val="00CB2D11"/>
    <w:rsid w:val="00CB3736"/>
    <w:rsid w:val="00CB38C8"/>
    <w:rsid w:val="00CB39CB"/>
    <w:rsid w:val="00CB42FA"/>
    <w:rsid w:val="00CB5DD3"/>
    <w:rsid w:val="00CB6776"/>
    <w:rsid w:val="00CC1AB5"/>
    <w:rsid w:val="00CC21D6"/>
    <w:rsid w:val="00CD07ED"/>
    <w:rsid w:val="00CD21C0"/>
    <w:rsid w:val="00CD2213"/>
    <w:rsid w:val="00CD3555"/>
    <w:rsid w:val="00CD383B"/>
    <w:rsid w:val="00CD55C4"/>
    <w:rsid w:val="00CD5CD0"/>
    <w:rsid w:val="00CD6412"/>
    <w:rsid w:val="00CD6AE8"/>
    <w:rsid w:val="00CD72C3"/>
    <w:rsid w:val="00CD78C8"/>
    <w:rsid w:val="00CE0D10"/>
    <w:rsid w:val="00CE1EB7"/>
    <w:rsid w:val="00CE2E30"/>
    <w:rsid w:val="00CE380C"/>
    <w:rsid w:val="00CF06B7"/>
    <w:rsid w:val="00CF0A50"/>
    <w:rsid w:val="00CF67FD"/>
    <w:rsid w:val="00D003A5"/>
    <w:rsid w:val="00D00693"/>
    <w:rsid w:val="00D0433E"/>
    <w:rsid w:val="00D055E0"/>
    <w:rsid w:val="00D068AE"/>
    <w:rsid w:val="00D10B55"/>
    <w:rsid w:val="00D11971"/>
    <w:rsid w:val="00D13B60"/>
    <w:rsid w:val="00D145B4"/>
    <w:rsid w:val="00D14F1E"/>
    <w:rsid w:val="00D21BB0"/>
    <w:rsid w:val="00D22573"/>
    <w:rsid w:val="00D24561"/>
    <w:rsid w:val="00D24CEA"/>
    <w:rsid w:val="00D264F8"/>
    <w:rsid w:val="00D27533"/>
    <w:rsid w:val="00D27837"/>
    <w:rsid w:val="00D3052F"/>
    <w:rsid w:val="00D379C4"/>
    <w:rsid w:val="00D407BD"/>
    <w:rsid w:val="00D45D1C"/>
    <w:rsid w:val="00D46ADA"/>
    <w:rsid w:val="00D52164"/>
    <w:rsid w:val="00D52C95"/>
    <w:rsid w:val="00D5344E"/>
    <w:rsid w:val="00D54D97"/>
    <w:rsid w:val="00D5643F"/>
    <w:rsid w:val="00D566EE"/>
    <w:rsid w:val="00D569C1"/>
    <w:rsid w:val="00D64412"/>
    <w:rsid w:val="00D649C2"/>
    <w:rsid w:val="00D67BB9"/>
    <w:rsid w:val="00D7094E"/>
    <w:rsid w:val="00D76767"/>
    <w:rsid w:val="00D773A7"/>
    <w:rsid w:val="00D77C47"/>
    <w:rsid w:val="00D77CCD"/>
    <w:rsid w:val="00D77DB3"/>
    <w:rsid w:val="00D820DF"/>
    <w:rsid w:val="00D823EA"/>
    <w:rsid w:val="00D82EF1"/>
    <w:rsid w:val="00D8535F"/>
    <w:rsid w:val="00D859EB"/>
    <w:rsid w:val="00D86FB7"/>
    <w:rsid w:val="00D90FED"/>
    <w:rsid w:val="00D93A72"/>
    <w:rsid w:val="00D95DAE"/>
    <w:rsid w:val="00DA1288"/>
    <w:rsid w:val="00DA2099"/>
    <w:rsid w:val="00DA35EC"/>
    <w:rsid w:val="00DA3CD7"/>
    <w:rsid w:val="00DA4628"/>
    <w:rsid w:val="00DA4B41"/>
    <w:rsid w:val="00DB09DE"/>
    <w:rsid w:val="00DB371A"/>
    <w:rsid w:val="00DB5CEA"/>
    <w:rsid w:val="00DB5DDF"/>
    <w:rsid w:val="00DB7192"/>
    <w:rsid w:val="00DB7826"/>
    <w:rsid w:val="00DC02B5"/>
    <w:rsid w:val="00DC0620"/>
    <w:rsid w:val="00DC2010"/>
    <w:rsid w:val="00DC4424"/>
    <w:rsid w:val="00DC51DE"/>
    <w:rsid w:val="00DC7EBC"/>
    <w:rsid w:val="00DD007D"/>
    <w:rsid w:val="00DD1EAF"/>
    <w:rsid w:val="00DD348F"/>
    <w:rsid w:val="00DD3E69"/>
    <w:rsid w:val="00DD49EF"/>
    <w:rsid w:val="00DD6D1F"/>
    <w:rsid w:val="00DD7D82"/>
    <w:rsid w:val="00DE0ADE"/>
    <w:rsid w:val="00DE0B30"/>
    <w:rsid w:val="00DE20B4"/>
    <w:rsid w:val="00DE43B1"/>
    <w:rsid w:val="00DE4DB0"/>
    <w:rsid w:val="00DE518B"/>
    <w:rsid w:val="00DE5AAF"/>
    <w:rsid w:val="00DE609E"/>
    <w:rsid w:val="00DE780B"/>
    <w:rsid w:val="00DF03A9"/>
    <w:rsid w:val="00DF03FC"/>
    <w:rsid w:val="00DF05C2"/>
    <w:rsid w:val="00DF1BD8"/>
    <w:rsid w:val="00DF213E"/>
    <w:rsid w:val="00DF2F4C"/>
    <w:rsid w:val="00DF3B86"/>
    <w:rsid w:val="00DF4390"/>
    <w:rsid w:val="00DF53F3"/>
    <w:rsid w:val="00DF6140"/>
    <w:rsid w:val="00DF6EFC"/>
    <w:rsid w:val="00E03CC6"/>
    <w:rsid w:val="00E04B25"/>
    <w:rsid w:val="00E10FE9"/>
    <w:rsid w:val="00E116FD"/>
    <w:rsid w:val="00E12F88"/>
    <w:rsid w:val="00E1366F"/>
    <w:rsid w:val="00E14D25"/>
    <w:rsid w:val="00E17A2B"/>
    <w:rsid w:val="00E21A05"/>
    <w:rsid w:val="00E22606"/>
    <w:rsid w:val="00E230B5"/>
    <w:rsid w:val="00E230F7"/>
    <w:rsid w:val="00E2374A"/>
    <w:rsid w:val="00E23A25"/>
    <w:rsid w:val="00E25104"/>
    <w:rsid w:val="00E30284"/>
    <w:rsid w:val="00E32526"/>
    <w:rsid w:val="00E32ABC"/>
    <w:rsid w:val="00E3354D"/>
    <w:rsid w:val="00E3373A"/>
    <w:rsid w:val="00E33FC3"/>
    <w:rsid w:val="00E33FE3"/>
    <w:rsid w:val="00E342C8"/>
    <w:rsid w:val="00E34B0D"/>
    <w:rsid w:val="00E360A2"/>
    <w:rsid w:val="00E40911"/>
    <w:rsid w:val="00E40E91"/>
    <w:rsid w:val="00E423CB"/>
    <w:rsid w:val="00E43684"/>
    <w:rsid w:val="00E4779C"/>
    <w:rsid w:val="00E47EDB"/>
    <w:rsid w:val="00E55F76"/>
    <w:rsid w:val="00E570D1"/>
    <w:rsid w:val="00E604BF"/>
    <w:rsid w:val="00E65D7B"/>
    <w:rsid w:val="00E66D21"/>
    <w:rsid w:val="00E71674"/>
    <w:rsid w:val="00E73162"/>
    <w:rsid w:val="00E73644"/>
    <w:rsid w:val="00E77047"/>
    <w:rsid w:val="00E808D2"/>
    <w:rsid w:val="00E824B0"/>
    <w:rsid w:val="00E82A96"/>
    <w:rsid w:val="00E83216"/>
    <w:rsid w:val="00E8426B"/>
    <w:rsid w:val="00E84753"/>
    <w:rsid w:val="00E854AA"/>
    <w:rsid w:val="00E868E2"/>
    <w:rsid w:val="00E90082"/>
    <w:rsid w:val="00E9175F"/>
    <w:rsid w:val="00E91EBA"/>
    <w:rsid w:val="00E95428"/>
    <w:rsid w:val="00E95B8C"/>
    <w:rsid w:val="00E96238"/>
    <w:rsid w:val="00E97BDC"/>
    <w:rsid w:val="00EA064F"/>
    <w:rsid w:val="00EA4B69"/>
    <w:rsid w:val="00EB07A6"/>
    <w:rsid w:val="00EB09FB"/>
    <w:rsid w:val="00EB0C56"/>
    <w:rsid w:val="00EB13F1"/>
    <w:rsid w:val="00EB44DF"/>
    <w:rsid w:val="00EB59F9"/>
    <w:rsid w:val="00EC27FF"/>
    <w:rsid w:val="00EC3494"/>
    <w:rsid w:val="00EC463D"/>
    <w:rsid w:val="00EC6206"/>
    <w:rsid w:val="00EE1A03"/>
    <w:rsid w:val="00EE1CD3"/>
    <w:rsid w:val="00EE41BA"/>
    <w:rsid w:val="00EE5E1F"/>
    <w:rsid w:val="00EE665E"/>
    <w:rsid w:val="00EF0138"/>
    <w:rsid w:val="00EF0CBF"/>
    <w:rsid w:val="00EF1AC5"/>
    <w:rsid w:val="00EF2EB2"/>
    <w:rsid w:val="00EF402C"/>
    <w:rsid w:val="00EF6D6C"/>
    <w:rsid w:val="00F00C3D"/>
    <w:rsid w:val="00F014B5"/>
    <w:rsid w:val="00F01BCA"/>
    <w:rsid w:val="00F03975"/>
    <w:rsid w:val="00F0507A"/>
    <w:rsid w:val="00F057ED"/>
    <w:rsid w:val="00F06FC7"/>
    <w:rsid w:val="00F07801"/>
    <w:rsid w:val="00F118CB"/>
    <w:rsid w:val="00F164FC"/>
    <w:rsid w:val="00F16680"/>
    <w:rsid w:val="00F16B9E"/>
    <w:rsid w:val="00F21DC3"/>
    <w:rsid w:val="00F2236D"/>
    <w:rsid w:val="00F22C19"/>
    <w:rsid w:val="00F2471E"/>
    <w:rsid w:val="00F32FF2"/>
    <w:rsid w:val="00F34189"/>
    <w:rsid w:val="00F35BE9"/>
    <w:rsid w:val="00F3661A"/>
    <w:rsid w:val="00F4180A"/>
    <w:rsid w:val="00F42427"/>
    <w:rsid w:val="00F4250F"/>
    <w:rsid w:val="00F43097"/>
    <w:rsid w:val="00F45D49"/>
    <w:rsid w:val="00F4741A"/>
    <w:rsid w:val="00F50C17"/>
    <w:rsid w:val="00F51C36"/>
    <w:rsid w:val="00F61E3A"/>
    <w:rsid w:val="00F62081"/>
    <w:rsid w:val="00F6302F"/>
    <w:rsid w:val="00F6533E"/>
    <w:rsid w:val="00F66276"/>
    <w:rsid w:val="00F66BBD"/>
    <w:rsid w:val="00F703A7"/>
    <w:rsid w:val="00F70E47"/>
    <w:rsid w:val="00F71983"/>
    <w:rsid w:val="00F73B72"/>
    <w:rsid w:val="00F73CDE"/>
    <w:rsid w:val="00F74059"/>
    <w:rsid w:val="00F76068"/>
    <w:rsid w:val="00F766E1"/>
    <w:rsid w:val="00F8185A"/>
    <w:rsid w:val="00F85BAC"/>
    <w:rsid w:val="00F86C46"/>
    <w:rsid w:val="00F87D9D"/>
    <w:rsid w:val="00F925B3"/>
    <w:rsid w:val="00F94CD3"/>
    <w:rsid w:val="00FA0277"/>
    <w:rsid w:val="00FA02FD"/>
    <w:rsid w:val="00FA3216"/>
    <w:rsid w:val="00FA3275"/>
    <w:rsid w:val="00FA5EA0"/>
    <w:rsid w:val="00FA6502"/>
    <w:rsid w:val="00FB08F3"/>
    <w:rsid w:val="00FB1E19"/>
    <w:rsid w:val="00FB24DB"/>
    <w:rsid w:val="00FB2AB8"/>
    <w:rsid w:val="00FB4DEB"/>
    <w:rsid w:val="00FB7F4E"/>
    <w:rsid w:val="00FC1817"/>
    <w:rsid w:val="00FC3F14"/>
    <w:rsid w:val="00FC53FB"/>
    <w:rsid w:val="00FD0C18"/>
    <w:rsid w:val="00FD12C3"/>
    <w:rsid w:val="00FD39CA"/>
    <w:rsid w:val="00FD3E00"/>
    <w:rsid w:val="00FD6E4A"/>
    <w:rsid w:val="00FE2780"/>
    <w:rsid w:val="00FE6401"/>
    <w:rsid w:val="00FE6667"/>
    <w:rsid w:val="00FE773C"/>
    <w:rsid w:val="00FF0D1B"/>
    <w:rsid w:val="00FF11A7"/>
    <w:rsid w:val="00FF2E55"/>
    <w:rsid w:val="00FF367E"/>
    <w:rsid w:val="00FF49CC"/>
    <w:rsid w:val="00FF619F"/>
    <w:rsid w:val="00FF7152"/>
    <w:rsid w:val="00FF73C4"/>
    <w:rsid w:val="00FF7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0D6BAC"/>
  <w15:docId w15:val="{47ECF712-B9D0-4E4C-8907-F8D0EA043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4F32"/>
    <w:pPr>
      <w:spacing w:after="200" w:line="276" w:lineRule="auto"/>
    </w:pPr>
    <w:rPr>
      <w:sz w:val="22"/>
      <w:szCs w:val="22"/>
    </w:rPr>
  </w:style>
  <w:style w:type="paragraph" w:styleId="Heading1">
    <w:name w:val="heading 1"/>
    <w:next w:val="Normal"/>
    <w:link w:val="Heading1Char"/>
    <w:uiPriority w:val="9"/>
    <w:qFormat/>
    <w:rsid w:val="00045412"/>
    <w:pPr>
      <w:keepNext/>
      <w:spacing w:before="100" w:beforeAutospacing="1"/>
      <w:outlineLvl w:val="0"/>
    </w:pPr>
    <w:rPr>
      <w:rFonts w:ascii="Tw Cen MT" w:eastAsia="Times New Roman" w:hAnsi="Tw Cen MT"/>
      <w:b/>
      <w:bCs/>
      <w:kern w:val="36"/>
      <w:sz w:val="2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5412"/>
    <w:pPr>
      <w:keepNext/>
      <w:keepLines/>
      <w:spacing w:before="40" w:after="0"/>
      <w:outlineLvl w:val="1"/>
    </w:pPr>
    <w:rPr>
      <w:rFonts w:ascii="Tw Cen MT" w:eastAsiaTheme="majorEastAsia" w:hAnsi="Tw Cen MT" w:cstheme="majorBidi"/>
      <w:b/>
      <w:sz w:val="28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7B44A1"/>
    <w:pPr>
      <w:outlineLvl w:val="2"/>
    </w:pPr>
    <w:rPr>
      <w:sz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7B44A1"/>
    <w:pPr>
      <w:outlineLvl w:val="3"/>
    </w:pPr>
    <w:rPr>
      <w:i/>
      <w:iCs/>
      <w:sz w:val="20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DE43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05BA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FD0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D0C18"/>
  </w:style>
  <w:style w:type="paragraph" w:styleId="Footer">
    <w:name w:val="footer"/>
    <w:basedOn w:val="Normal"/>
    <w:link w:val="FooterChar"/>
    <w:uiPriority w:val="99"/>
    <w:unhideWhenUsed/>
    <w:rsid w:val="00FD0C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0C18"/>
  </w:style>
  <w:style w:type="paragraph" w:styleId="BalloonText">
    <w:name w:val="Balloon Text"/>
    <w:basedOn w:val="Normal"/>
    <w:link w:val="BalloonTextChar"/>
    <w:uiPriority w:val="99"/>
    <w:semiHidden/>
    <w:unhideWhenUsed/>
    <w:rsid w:val="00FD0C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0C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643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11EA9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8E253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45412"/>
    <w:rPr>
      <w:rFonts w:ascii="Tw Cen MT" w:eastAsia="Times New Roman" w:hAnsi="Tw Cen MT"/>
      <w:b/>
      <w:bCs/>
      <w:kern w:val="36"/>
      <w:sz w:val="28"/>
      <w:szCs w:val="48"/>
    </w:rPr>
  </w:style>
  <w:style w:type="paragraph" w:styleId="NormalWeb">
    <w:name w:val="Normal (Web)"/>
    <w:basedOn w:val="Normal"/>
    <w:uiPriority w:val="99"/>
    <w:unhideWhenUsed/>
    <w:rsid w:val="005C266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C26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C2668"/>
    <w:rPr>
      <w:rFonts w:ascii="Courier New" w:eastAsia="Times New Roman" w:hAnsi="Courier New" w:cs="Courier New"/>
    </w:rPr>
  </w:style>
  <w:style w:type="character" w:styleId="HTMLTypewriter">
    <w:name w:val="HTML Typewriter"/>
    <w:basedOn w:val="DefaultParagraphFont"/>
    <w:uiPriority w:val="99"/>
    <w:semiHidden/>
    <w:unhideWhenUsed/>
    <w:rsid w:val="002E5C0D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273D5"/>
    <w:rPr>
      <w:sz w:val="22"/>
      <w:szCs w:val="22"/>
    </w:rPr>
  </w:style>
  <w:style w:type="paragraph" w:styleId="PlainText">
    <w:name w:val="Plain Text"/>
    <w:basedOn w:val="Normal"/>
    <w:link w:val="PlainTextChar"/>
    <w:uiPriority w:val="99"/>
    <w:unhideWhenUsed/>
    <w:rsid w:val="009D67EF"/>
    <w:pPr>
      <w:spacing w:after="0" w:line="240" w:lineRule="auto"/>
    </w:pPr>
    <w:rPr>
      <w:rFonts w:eastAsiaTheme="minorHAns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9D67EF"/>
    <w:rPr>
      <w:rFonts w:eastAsiaTheme="minorHAnsi" w:cs="Consolas"/>
      <w:sz w:val="22"/>
      <w:szCs w:val="21"/>
    </w:rPr>
  </w:style>
  <w:style w:type="character" w:customStyle="1" w:styleId="FileName">
    <w:name w:val="File Name"/>
    <w:basedOn w:val="DefaultParagraphFont"/>
    <w:uiPriority w:val="1"/>
    <w:qFormat/>
    <w:rsid w:val="00397184"/>
    <w:rPr>
      <w:rFonts w:ascii="Lucida Console" w:hAnsi="Lucida Console"/>
      <w:b/>
      <w:sz w:val="20"/>
    </w:rPr>
  </w:style>
  <w:style w:type="character" w:styleId="Emphasis">
    <w:name w:val="Emphasis"/>
    <w:basedOn w:val="DefaultParagraphFont"/>
    <w:uiPriority w:val="20"/>
    <w:qFormat/>
    <w:rsid w:val="00FA6502"/>
    <w:rPr>
      <w:i/>
      <w:iCs/>
    </w:rPr>
  </w:style>
  <w:style w:type="character" w:styleId="Strong">
    <w:name w:val="Strong"/>
    <w:basedOn w:val="DefaultParagraphFont"/>
    <w:uiPriority w:val="22"/>
    <w:qFormat/>
    <w:rsid w:val="00FA650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045412"/>
    <w:rPr>
      <w:rFonts w:ascii="Tw Cen MT" w:eastAsiaTheme="majorEastAsia" w:hAnsi="Tw Cen MT" w:cstheme="majorBidi"/>
      <w:b/>
      <w:sz w:val="28"/>
      <w:szCs w:val="26"/>
    </w:rPr>
  </w:style>
  <w:style w:type="paragraph" w:styleId="Title">
    <w:name w:val="Title"/>
    <w:next w:val="Normal"/>
    <w:link w:val="TitleChar"/>
    <w:uiPriority w:val="10"/>
    <w:qFormat/>
    <w:rsid w:val="00045412"/>
    <w:pPr>
      <w:spacing w:after="240"/>
      <w:jc w:val="center"/>
    </w:pPr>
    <w:rPr>
      <w:rFonts w:ascii="Tw Cen MT" w:eastAsia="Times New Roman" w:hAnsi="Tw Cen MT"/>
      <w:b/>
      <w:bCs/>
      <w:kern w:val="36"/>
      <w:sz w:val="36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45412"/>
    <w:rPr>
      <w:rFonts w:ascii="Tw Cen MT" w:eastAsia="Times New Roman" w:hAnsi="Tw Cen MT"/>
      <w:b/>
      <w:bCs/>
      <w:kern w:val="36"/>
      <w:sz w:val="36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7B44A1"/>
    <w:rPr>
      <w:rFonts w:ascii="Tw Cen MT" w:eastAsiaTheme="majorEastAsia" w:hAnsi="Tw Cen MT" w:cstheme="majorBidi"/>
      <w:b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7B44A1"/>
    <w:rPr>
      <w:rFonts w:ascii="Tw Cen MT" w:eastAsiaTheme="majorEastAsia" w:hAnsi="Tw Cen MT" w:cstheme="majorBidi"/>
      <w:b/>
      <w:i/>
      <w:iCs/>
      <w:szCs w:val="26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80A"/>
    <w:pPr>
      <w:keepLines/>
      <w:pBdr>
        <w:top w:val="single" w:sz="4" w:space="10" w:color="E36C0A" w:themeColor="accent6" w:themeShade="BF"/>
        <w:bottom w:val="single" w:sz="4" w:space="10" w:color="E36C0A" w:themeColor="accent6" w:themeShade="BF"/>
      </w:pBdr>
      <w:spacing w:before="360" w:after="360"/>
      <w:ind w:left="864" w:right="864"/>
      <w:jc w:val="center"/>
    </w:pPr>
    <w:rPr>
      <w:b/>
      <w:i/>
      <w:iCs/>
      <w:color w:val="984806" w:themeColor="accent6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80A"/>
    <w:rPr>
      <w:b/>
      <w:i/>
      <w:iCs/>
      <w:color w:val="984806" w:themeColor="accent6" w:themeShade="80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7B44A1"/>
    <w:pPr>
      <w:spacing w:before="200" w:after="160"/>
      <w:ind w:left="864" w:right="864"/>
      <w:jc w:val="center"/>
    </w:pPr>
    <w:rPr>
      <w:i/>
      <w:iCs/>
      <w:color w:val="0000FF"/>
    </w:rPr>
  </w:style>
  <w:style w:type="character" w:customStyle="1" w:styleId="QuoteChar">
    <w:name w:val="Quote Char"/>
    <w:basedOn w:val="DefaultParagraphFont"/>
    <w:link w:val="Quote"/>
    <w:uiPriority w:val="29"/>
    <w:rsid w:val="007B44A1"/>
    <w:rPr>
      <w:i/>
      <w:iCs/>
      <w:color w:val="0000FF"/>
      <w:sz w:val="22"/>
      <w:szCs w:val="22"/>
    </w:rPr>
  </w:style>
  <w:style w:type="character" w:styleId="IntenseReference">
    <w:name w:val="Intense Reference"/>
    <w:basedOn w:val="DefaultParagraphFont"/>
    <w:uiPriority w:val="32"/>
    <w:qFormat/>
    <w:rsid w:val="00E32ABC"/>
    <w:rPr>
      <w:b/>
      <w:bCs/>
      <w:smallCaps/>
      <w:color w:val="E36C0A" w:themeColor="accent6" w:themeShade="BF"/>
      <w:spacing w:val="5"/>
    </w:rPr>
  </w:style>
  <w:style w:type="paragraph" w:styleId="ListParagraph">
    <w:name w:val="List Paragraph"/>
    <w:basedOn w:val="Normal"/>
    <w:uiPriority w:val="34"/>
    <w:qFormat/>
    <w:rsid w:val="00E32ABC"/>
    <w:pPr>
      <w:ind w:left="720"/>
      <w:contextualSpacing/>
    </w:pPr>
  </w:style>
  <w:style w:type="character" w:customStyle="1" w:styleId="Mention1">
    <w:name w:val="Mention1"/>
    <w:basedOn w:val="DefaultParagraphFont"/>
    <w:uiPriority w:val="99"/>
    <w:semiHidden/>
    <w:unhideWhenUsed/>
    <w:rsid w:val="00AB4343"/>
    <w:rPr>
      <w:color w:val="2B579A"/>
      <w:shd w:val="clear" w:color="auto" w:fill="E6E6E6"/>
    </w:rPr>
  </w:style>
  <w:style w:type="character" w:customStyle="1" w:styleId="Heading5Char">
    <w:name w:val="Heading 5 Char"/>
    <w:basedOn w:val="DefaultParagraphFont"/>
    <w:link w:val="Heading5"/>
    <w:uiPriority w:val="9"/>
    <w:rsid w:val="00DE43B1"/>
    <w:rPr>
      <w:rFonts w:asciiTheme="majorHAnsi" w:eastAsiaTheme="majorEastAsia" w:hAnsiTheme="majorHAnsi" w:cstheme="majorBidi"/>
      <w:color w:val="365F91" w:themeColor="accent1" w:themeShade="BF"/>
      <w:sz w:val="22"/>
      <w:szCs w:val="22"/>
    </w:rPr>
  </w:style>
  <w:style w:type="paragraph" w:styleId="BlockText">
    <w:name w:val="Block Text"/>
    <w:basedOn w:val="Normal"/>
    <w:rsid w:val="00DE43B1"/>
    <w:pPr>
      <w:spacing w:after="0" w:line="240" w:lineRule="auto"/>
      <w:ind w:left="720" w:right="720"/>
    </w:pPr>
    <w:rPr>
      <w:rFonts w:ascii="Times New Roman" w:eastAsia="Times New Roman" w:hAnsi="Times New Roman"/>
      <w:color w:val="333333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A6AD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F57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F57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F57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57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570E"/>
    <w:rPr>
      <w:b/>
      <w:bCs/>
    </w:rPr>
  </w:style>
  <w:style w:type="paragraph" w:customStyle="1" w:styleId="Indent6">
    <w:name w:val="Indent 6"/>
    <w:basedOn w:val="Normal"/>
    <w:rsid w:val="00393A77"/>
    <w:pPr>
      <w:tabs>
        <w:tab w:val="left" w:pos="360"/>
      </w:tabs>
      <w:spacing w:after="0" w:line="240" w:lineRule="auto"/>
      <w:ind w:left="2160"/>
    </w:pPr>
    <w:rPr>
      <w:rFonts w:ascii="Times New Roman" w:eastAsia="Times New Roman" w:hAnsi="Times New Roman"/>
      <w:sz w:val="24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502E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502EE"/>
  </w:style>
  <w:style w:type="character" w:styleId="FootnoteReference">
    <w:name w:val="footnote reference"/>
    <w:basedOn w:val="DefaultParagraphFont"/>
    <w:uiPriority w:val="99"/>
    <w:semiHidden/>
    <w:unhideWhenUsed/>
    <w:rsid w:val="004502EE"/>
    <w:rPr>
      <w:vertAlign w:val="superscript"/>
    </w:rPr>
  </w:style>
  <w:style w:type="character" w:customStyle="1" w:styleId="normaltextrun">
    <w:name w:val="normaltextrun"/>
    <w:basedOn w:val="DefaultParagraphFont"/>
    <w:rsid w:val="009153EA"/>
  </w:style>
  <w:style w:type="character" w:customStyle="1" w:styleId="scxw122995452">
    <w:name w:val="scxw122995452"/>
    <w:basedOn w:val="DefaultParagraphFont"/>
    <w:rsid w:val="009153EA"/>
  </w:style>
  <w:style w:type="character" w:customStyle="1" w:styleId="eop">
    <w:name w:val="eop"/>
    <w:basedOn w:val="DefaultParagraphFont"/>
    <w:rsid w:val="009153EA"/>
  </w:style>
  <w:style w:type="paragraph" w:styleId="Subtitle">
    <w:name w:val="Subtitle"/>
    <w:basedOn w:val="Normal"/>
    <w:next w:val="Normal"/>
    <w:link w:val="SubtitleChar"/>
    <w:uiPriority w:val="11"/>
    <w:qFormat/>
    <w:rsid w:val="002577C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577C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UnresolvedMention">
    <w:name w:val="Unresolved Mention"/>
    <w:basedOn w:val="DefaultParagraphFont"/>
    <w:uiPriority w:val="99"/>
    <w:unhideWhenUsed/>
    <w:rsid w:val="00286730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805BA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SubtleEmphasis">
    <w:name w:val="Subtle Emphasis"/>
    <w:basedOn w:val="DefaultParagraphFont"/>
    <w:uiPriority w:val="19"/>
    <w:rsid w:val="00805BA1"/>
    <w:rPr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805BA1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805BA1"/>
    <w:rPr>
      <w:smallCaps/>
      <w:color w:val="5A5A5A" w:themeColor="text1" w:themeTint="A5"/>
    </w:rPr>
  </w:style>
  <w:style w:type="character" w:customStyle="1" w:styleId="Heading6Char">
    <w:name w:val="Heading 6 Char"/>
    <w:basedOn w:val="DefaultParagraphFont"/>
    <w:link w:val="Heading6"/>
    <w:uiPriority w:val="9"/>
    <w:rsid w:val="00805BA1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gkelc">
    <w:name w:val="hgkelc"/>
    <w:basedOn w:val="DefaultParagraphFont"/>
    <w:rsid w:val="002B7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210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7977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87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165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46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6365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8891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0410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451050">
          <w:marLeft w:val="89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5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1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4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9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4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0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1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8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0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42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MAD-NTID/SVP2021-GameOfLife-Phase2-Starter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rvks\OneDrive%20-%20rit.edu\Templates\General%20IC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6110DEE59D87459B84D4EF09FA01CD" ma:contentTypeVersion="28" ma:contentTypeDescription="Create a new document." ma:contentTypeScope="" ma:versionID="c6ce7cd3350965a26d63a03307e88ae8">
  <xsd:schema xmlns:xsd="http://www.w3.org/2001/XMLSchema" xmlns:xs="http://www.w3.org/2001/XMLSchema" xmlns:p="http://schemas.microsoft.com/office/2006/metadata/properties" xmlns:ns3="bb831299-8dae-4cf8-a232-e034ecf763a5" xmlns:ns4="1b93e6d0-838a-4504-8346-00d0eed39add" targetNamespace="http://schemas.microsoft.com/office/2006/metadata/properties" ma:root="true" ma:fieldsID="1b365b0a61559a9c55b67bb6a9047b35" ns3:_="" ns4:_="">
    <xsd:import namespace="bb831299-8dae-4cf8-a232-e034ecf763a5"/>
    <xsd:import namespace="1b93e6d0-838a-4504-8346-00d0eed39add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831299-8dae-4cf8-a232-e034ecf763a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internalName="MediaServiceAutoTags" ma:readOnly="true">
      <xsd:simpleType>
        <xsd:restriction base="dms:Text"/>
      </xsd:simpleType>
    </xsd:element>
    <xsd:element name="MediaServiceLocation" ma:index="30" nillable="true" ma:displayName="MediaServiceLocation" ma:internalName="MediaServiceLocation" ma:readOnly="true">
      <xsd:simpleType>
        <xsd:restriction base="dms:Text"/>
      </xsd:simpleType>
    </xsd:element>
    <xsd:element name="MediaServiceOCR" ma:index="3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3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93e6d0-838a-4504-8346-00d0eed39add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Owner xmlns="bb831299-8dae-4cf8-a232-e034ecf763a5">
      <UserInfo>
        <DisplayName/>
        <AccountId xsi:nil="true"/>
        <AccountType/>
      </UserInfo>
    </Owner>
    <CultureName xmlns="bb831299-8dae-4cf8-a232-e034ecf763a5" xsi:nil="true"/>
    <Is_Collaboration_Space_Locked xmlns="bb831299-8dae-4cf8-a232-e034ecf763a5" xsi:nil="true"/>
    <Has_Teacher_Only_SectionGroup xmlns="bb831299-8dae-4cf8-a232-e034ecf763a5" xsi:nil="true"/>
    <NotebookType xmlns="bb831299-8dae-4cf8-a232-e034ecf763a5" xsi:nil="true"/>
    <FolderType xmlns="bb831299-8dae-4cf8-a232-e034ecf763a5" xsi:nil="true"/>
    <DefaultSectionNames xmlns="bb831299-8dae-4cf8-a232-e034ecf763a5" xsi:nil="true"/>
    <Teachers xmlns="bb831299-8dae-4cf8-a232-e034ecf763a5">
      <UserInfo>
        <DisplayName/>
        <AccountId xsi:nil="true"/>
        <AccountType/>
      </UserInfo>
    </Teachers>
    <Invited_Teachers xmlns="bb831299-8dae-4cf8-a232-e034ecf763a5" xsi:nil="true"/>
    <Invited_Students xmlns="bb831299-8dae-4cf8-a232-e034ecf763a5" xsi:nil="true"/>
    <Templates xmlns="bb831299-8dae-4cf8-a232-e034ecf763a5" xsi:nil="true"/>
    <Self_Registration_Enabled xmlns="bb831299-8dae-4cf8-a232-e034ecf763a5" xsi:nil="true"/>
    <AppVersion xmlns="bb831299-8dae-4cf8-a232-e034ecf763a5" xsi:nil="true"/>
    <Students xmlns="bb831299-8dae-4cf8-a232-e034ecf763a5">
      <UserInfo>
        <DisplayName/>
        <AccountId xsi:nil="true"/>
        <AccountType/>
      </UserInfo>
    </Students>
    <Student_Groups xmlns="bb831299-8dae-4cf8-a232-e034ecf763a5">
      <UserInfo>
        <DisplayName/>
        <AccountId xsi:nil="true"/>
        <AccountType/>
      </UserInfo>
    </Student_Groups>
  </documentManagement>
</p:properties>
</file>

<file path=customXml/itemProps1.xml><?xml version="1.0" encoding="utf-8"?>
<ds:datastoreItem xmlns:ds="http://schemas.openxmlformats.org/officeDocument/2006/customXml" ds:itemID="{D2DA2A39-5536-419A-91E0-564D69C2A65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5D2C230-F51A-44B7-B98C-A42A9F94A05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09AEA3F-AEBC-4D5E-ABA2-260B950D00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831299-8dae-4cf8-a232-e034ecf763a5"/>
    <ds:schemaRef ds:uri="1b93e6d0-838a-4504-8346-00d0eed39a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BC0C161-885A-4214-BEC3-9BDDE8332DBE}">
  <ds:schemaRefs>
    <ds:schemaRef ds:uri="http://schemas.microsoft.com/office/2006/metadata/properties"/>
    <ds:schemaRef ds:uri="http://schemas.microsoft.com/office/infopath/2007/PartnerControls"/>
    <ds:schemaRef ds:uri="bb831299-8dae-4cf8-a232-e034ecf763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General ICS Template.dotx</Template>
  <TotalTime>1510</TotalTime>
  <Pages>27</Pages>
  <Words>3048</Words>
  <Characters>17379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NACT 170</vt:lpstr>
    </vt:vector>
  </TitlesOfParts>
  <Company>NTID</Company>
  <LinksUpToDate>false</LinksUpToDate>
  <CharactersWithSpaces>20387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NACT 170</dc:title>
  <dc:creator>Mark Reynolds</dc:creator>
  <cp:lastModifiedBy>Chase Roth (RIT Student)</cp:lastModifiedBy>
  <cp:revision>636</cp:revision>
  <cp:lastPrinted>2020-01-12T01:37:00Z</cp:lastPrinted>
  <dcterms:created xsi:type="dcterms:W3CDTF">2021-08-13T23:21:00Z</dcterms:created>
  <dcterms:modified xsi:type="dcterms:W3CDTF">2021-08-19T23:25:00Z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0x010100C86110DEE59D87459B84D4EF09FA01CD</vt:lpwstr>
  </property>
</Properties>
</file>